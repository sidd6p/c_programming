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0D2034" w14:textId="77777777" w:rsidR="00C6554A" w:rsidRPr="008B5277" w:rsidRDefault="002554CD" w:rsidP="00C6554A">
      <w:pPr>
        <w:pStyle w:val="Photo"/>
      </w:pPr>
      <w:bookmarkStart w:id="0" w:name="_Toc321147149"/>
      <w:bookmarkStart w:id="1" w:name="_Toc318188227"/>
      <w:bookmarkStart w:id="2" w:name="_Toc318188327"/>
      <w:bookmarkStart w:id="3" w:name="_Toc318189312"/>
      <w:bookmarkStart w:id="4" w:name="_Toc321147011"/>
      <w:r w:rsidRPr="008B5277">
        <w:rPr>
          <w:noProof/>
        </w:rPr>
        <w:drawing>
          <wp:inline distT="0" distB="0" distL="0" distR="0" wp14:anchorId="5273D33A" wp14:editId="407B2EEA">
            <wp:extent cx="3657600" cy="5486400"/>
            <wp:effectExtent l="0" t="0" r="0" b="0"/>
            <wp:docPr id="22" name="Picture 1" descr="Bright blue glacial lake surrounded by white ice on a dark mounta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5486400"/>
                    </a:xfrm>
                    <a:prstGeom prst="rect">
                      <a:avLst/>
                    </a:prstGeom>
                    <a:noFill/>
                    <a:ln w="254000" cap="rnd"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bookmarkEnd w:id="0"/>
    <w:bookmarkEnd w:id="1"/>
    <w:bookmarkEnd w:id="2"/>
    <w:bookmarkEnd w:id="3"/>
    <w:bookmarkEnd w:id="4"/>
    <w:p w14:paraId="2E993CDD" w14:textId="175DC4C2" w:rsidR="00C6554A" w:rsidRDefault="00397CF3" w:rsidP="00C6554A">
      <w:pPr>
        <w:pStyle w:val="Title"/>
      </w:pPr>
      <w:r w:rsidRPr="00397CF3">
        <w:t>Principles of Operating System</w:t>
      </w:r>
      <w:r w:rsidR="00EE44C6">
        <w:t xml:space="preserve"> </w:t>
      </w:r>
      <w:r w:rsidR="0091001C">
        <w:t>[</w:t>
      </w:r>
      <w:r w:rsidR="00EE44C6" w:rsidRPr="00397CF3">
        <w:t>CBS1006</w:t>
      </w:r>
      <w:r w:rsidR="0091001C">
        <w:t>]</w:t>
      </w:r>
    </w:p>
    <w:p w14:paraId="47C0B92F" w14:textId="471FDA24" w:rsidR="00C6554A" w:rsidRPr="00343A2B" w:rsidRDefault="00397CF3" w:rsidP="00C6554A">
      <w:pPr>
        <w:pStyle w:val="Subtitle"/>
        <w:rPr>
          <w:sz w:val="36"/>
          <w:szCs w:val="32"/>
        </w:rPr>
      </w:pPr>
      <w:r w:rsidRPr="00343A2B">
        <w:rPr>
          <w:sz w:val="36"/>
          <w:szCs w:val="32"/>
        </w:rPr>
        <w:t>Assessment -</w:t>
      </w:r>
      <w:r w:rsidR="00A76375">
        <w:rPr>
          <w:sz w:val="36"/>
          <w:szCs w:val="32"/>
        </w:rPr>
        <w:t xml:space="preserve"> </w:t>
      </w:r>
      <w:r w:rsidRPr="00343A2B">
        <w:rPr>
          <w:sz w:val="36"/>
          <w:szCs w:val="32"/>
        </w:rPr>
        <w:t>4</w:t>
      </w:r>
      <w:r w:rsidR="004D47BA" w:rsidRPr="00343A2B">
        <w:rPr>
          <w:sz w:val="36"/>
          <w:szCs w:val="32"/>
        </w:rPr>
        <w:t>[lab]</w:t>
      </w:r>
    </w:p>
    <w:p w14:paraId="56F5EFA0" w14:textId="33F6A624" w:rsidR="002D1431" w:rsidRDefault="002D1431" w:rsidP="00C6554A">
      <w:pPr>
        <w:pStyle w:val="Subtitle"/>
      </w:pPr>
    </w:p>
    <w:p w14:paraId="185084D4" w14:textId="77777777" w:rsidR="002D1431" w:rsidRPr="00D5413C" w:rsidRDefault="002D1431" w:rsidP="00C6554A">
      <w:pPr>
        <w:pStyle w:val="Subtitle"/>
      </w:pPr>
    </w:p>
    <w:p w14:paraId="39B77D57" w14:textId="4F503F42" w:rsidR="002D1431" w:rsidRPr="001A5BA6" w:rsidRDefault="00E17D55" w:rsidP="00397CF3">
      <w:pPr>
        <w:pStyle w:val="ContactInfo"/>
        <w:rPr>
          <w:b/>
          <w:bCs/>
          <w:sz w:val="56"/>
          <w:szCs w:val="56"/>
        </w:rPr>
      </w:pPr>
      <w:r w:rsidRPr="001A5BA6">
        <w:rPr>
          <w:b/>
          <w:bCs/>
          <w:sz w:val="56"/>
          <w:szCs w:val="56"/>
        </w:rPr>
        <w:t>SIDDHARTHA PURWAR</w:t>
      </w:r>
      <w:r w:rsidR="00C6554A" w:rsidRPr="001A5BA6">
        <w:rPr>
          <w:b/>
          <w:bCs/>
          <w:sz w:val="56"/>
          <w:szCs w:val="56"/>
        </w:rPr>
        <w:t xml:space="preserve">| </w:t>
      </w:r>
      <w:r w:rsidRPr="001A5BA6">
        <w:rPr>
          <w:b/>
          <w:bCs/>
          <w:sz w:val="56"/>
          <w:szCs w:val="56"/>
        </w:rPr>
        <w:t>19BBS0072</w:t>
      </w:r>
    </w:p>
    <w:p w14:paraId="2E55844C" w14:textId="77777777" w:rsidR="007E7335" w:rsidRDefault="00E17D55" w:rsidP="00397CF3">
      <w:pPr>
        <w:pStyle w:val="ContactInfo"/>
      </w:pPr>
      <w:r>
        <w:t>06-April-2021</w:t>
      </w:r>
      <w:r w:rsidR="00C6554A">
        <w:br w:type="page"/>
      </w:r>
    </w:p>
    <w:p w14:paraId="07939F7F" w14:textId="73791412" w:rsidR="007E7335" w:rsidRDefault="007E7335" w:rsidP="007E7335">
      <w:pPr>
        <w:pStyle w:val="ContactInfo"/>
        <w:jc w:val="left"/>
      </w:pPr>
      <w:r w:rsidRPr="007E7335">
        <w:rPr>
          <w:noProof/>
        </w:rPr>
        <w:lastRenderedPageBreak/>
        <w:drawing>
          <wp:inline distT="0" distB="0" distL="0" distR="0" wp14:anchorId="0ABBE05E" wp14:editId="5463CB0B">
            <wp:extent cx="5410200" cy="1501259"/>
            <wp:effectExtent l="57150" t="57150" r="57150" b="609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6348" cy="1525164"/>
                    </a:xfrm>
                    <a:prstGeom prst="rect">
                      <a:avLst/>
                    </a:prstGeom>
                    <a:ln w="57150">
                      <a:solidFill>
                        <a:schemeClr val="accent6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F51AEDD" w14:textId="77777777" w:rsidR="008732B9" w:rsidRDefault="008732B9" w:rsidP="007E7335">
      <w:pPr>
        <w:pStyle w:val="ContactInfo"/>
        <w:jc w:val="left"/>
        <w:rPr>
          <w:rFonts w:ascii="Bell MT" w:hAnsi="Bell MT"/>
          <w:b/>
          <w:bCs/>
          <w:color w:val="0D594F" w:themeColor="accent6" w:themeShade="80"/>
          <w:sz w:val="32"/>
          <w:szCs w:val="32"/>
        </w:rPr>
      </w:pPr>
    </w:p>
    <w:p w14:paraId="32C40C3B" w14:textId="1D80BFFA" w:rsidR="00862404" w:rsidRDefault="00670900" w:rsidP="007E7335">
      <w:pPr>
        <w:pStyle w:val="ContactInfo"/>
        <w:jc w:val="left"/>
        <w:rPr>
          <w:rFonts w:ascii="Bell MT" w:hAnsi="Bell MT"/>
          <w:b/>
          <w:bCs/>
          <w:color w:val="0D594F" w:themeColor="accent6" w:themeShade="80"/>
          <w:sz w:val="32"/>
          <w:szCs w:val="32"/>
        </w:rPr>
      </w:pPr>
      <w:r>
        <w:rPr>
          <w:rFonts w:ascii="Bell MT" w:hAnsi="Bell MT"/>
          <w:b/>
          <w:bCs/>
          <w:color w:val="0D594F" w:themeColor="accent6" w:themeShade="80"/>
          <w:sz w:val="32"/>
          <w:szCs w:val="32"/>
        </w:rPr>
        <w:t xml:space="preserve">a) </w:t>
      </w:r>
      <w:r w:rsidR="00862404" w:rsidRPr="00862404">
        <w:rPr>
          <w:rFonts w:ascii="Bell MT" w:hAnsi="Bell MT"/>
          <w:b/>
          <w:bCs/>
          <w:color w:val="0D594F" w:themeColor="accent6" w:themeShade="80"/>
          <w:sz w:val="32"/>
          <w:szCs w:val="32"/>
        </w:rPr>
        <w:t>FCF</w:t>
      </w:r>
      <w:r w:rsidR="000069ED">
        <w:rPr>
          <w:rFonts w:ascii="Bell MT" w:hAnsi="Bell MT"/>
          <w:b/>
          <w:bCs/>
          <w:color w:val="0D594F" w:themeColor="accent6" w:themeShade="80"/>
          <w:sz w:val="32"/>
          <w:szCs w:val="32"/>
        </w:rPr>
        <w:t>S</w:t>
      </w:r>
      <w:r w:rsidR="00862404" w:rsidRPr="00862404">
        <w:rPr>
          <w:rFonts w:ascii="Bell MT" w:hAnsi="Bell MT"/>
          <w:b/>
          <w:bCs/>
          <w:color w:val="0D594F" w:themeColor="accent6" w:themeShade="80"/>
          <w:sz w:val="32"/>
          <w:szCs w:val="32"/>
        </w:rPr>
        <w:t xml:space="preserve"> CODE:</w:t>
      </w:r>
    </w:p>
    <w:p w14:paraId="49C95804" w14:textId="77777777" w:rsidR="00862404" w:rsidRPr="00862404" w:rsidRDefault="00862404" w:rsidP="0086240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62404">
        <w:rPr>
          <w:rFonts w:ascii="Courier New" w:hAnsi="Courier New" w:cs="Courier New"/>
          <w:b/>
          <w:bCs/>
          <w:color w:val="auto"/>
        </w:rPr>
        <w:t>#include &lt;stdio.h&gt;</w:t>
      </w:r>
    </w:p>
    <w:p w14:paraId="2B688A6D" w14:textId="77777777" w:rsidR="00862404" w:rsidRPr="00862404" w:rsidRDefault="00862404" w:rsidP="0086240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</w:p>
    <w:p w14:paraId="649354CE" w14:textId="77777777" w:rsidR="00862404" w:rsidRPr="00862404" w:rsidRDefault="00862404" w:rsidP="0086240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62404">
        <w:rPr>
          <w:rFonts w:ascii="Courier New" w:hAnsi="Courier New" w:cs="Courier New"/>
          <w:b/>
          <w:bCs/>
          <w:color w:val="auto"/>
        </w:rPr>
        <w:t>struct inputs{</w:t>
      </w:r>
    </w:p>
    <w:p w14:paraId="0329618B" w14:textId="77777777" w:rsidR="00862404" w:rsidRPr="00862404" w:rsidRDefault="00862404" w:rsidP="0086240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62404">
        <w:rPr>
          <w:rFonts w:ascii="Courier New" w:hAnsi="Courier New" w:cs="Courier New"/>
          <w:b/>
          <w:bCs/>
          <w:color w:val="auto"/>
        </w:rPr>
        <w:t xml:space="preserve">    int arrival_time;</w:t>
      </w:r>
    </w:p>
    <w:p w14:paraId="658FCAE4" w14:textId="77777777" w:rsidR="00862404" w:rsidRPr="00862404" w:rsidRDefault="00862404" w:rsidP="0086240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62404">
        <w:rPr>
          <w:rFonts w:ascii="Courier New" w:hAnsi="Courier New" w:cs="Courier New"/>
          <w:b/>
          <w:bCs/>
          <w:color w:val="auto"/>
        </w:rPr>
        <w:t xml:space="preserve">    int waiting_time;</w:t>
      </w:r>
    </w:p>
    <w:p w14:paraId="58676BEA" w14:textId="77777777" w:rsidR="00862404" w:rsidRPr="00862404" w:rsidRDefault="00862404" w:rsidP="0086240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62404">
        <w:rPr>
          <w:rFonts w:ascii="Courier New" w:hAnsi="Courier New" w:cs="Courier New"/>
          <w:b/>
          <w:bCs/>
          <w:color w:val="auto"/>
        </w:rPr>
        <w:t xml:space="preserve">    int turn_arround_time;</w:t>
      </w:r>
    </w:p>
    <w:p w14:paraId="12A3CDBF" w14:textId="77777777" w:rsidR="00862404" w:rsidRPr="00862404" w:rsidRDefault="00862404" w:rsidP="0086240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62404">
        <w:rPr>
          <w:rFonts w:ascii="Courier New" w:hAnsi="Courier New" w:cs="Courier New"/>
          <w:b/>
          <w:bCs/>
          <w:color w:val="auto"/>
        </w:rPr>
        <w:t xml:space="preserve">    int brust_time;</w:t>
      </w:r>
    </w:p>
    <w:p w14:paraId="3118D4C8" w14:textId="77777777" w:rsidR="00862404" w:rsidRPr="00862404" w:rsidRDefault="00862404" w:rsidP="0086240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62404">
        <w:rPr>
          <w:rFonts w:ascii="Courier New" w:hAnsi="Courier New" w:cs="Courier New"/>
          <w:b/>
          <w:bCs/>
          <w:color w:val="auto"/>
        </w:rPr>
        <w:t>};</w:t>
      </w:r>
    </w:p>
    <w:p w14:paraId="20A7BF92" w14:textId="77777777" w:rsidR="00862404" w:rsidRPr="00862404" w:rsidRDefault="00862404" w:rsidP="0086240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</w:p>
    <w:p w14:paraId="5E6CFF61" w14:textId="573FFD8E" w:rsidR="00862404" w:rsidRPr="00862404" w:rsidRDefault="00862404" w:rsidP="0086240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62404">
        <w:rPr>
          <w:rFonts w:ascii="Courier New" w:hAnsi="Courier New" w:cs="Courier New"/>
          <w:b/>
          <w:bCs/>
          <w:color w:val="auto"/>
        </w:rPr>
        <w:t>int i = 0, j = 0, n = 0, t, total_waiting_time = 0, total_turn_arround_time = 0, pre_brust = 0;</w:t>
      </w:r>
    </w:p>
    <w:p w14:paraId="168E270C" w14:textId="77777777" w:rsidR="00862404" w:rsidRPr="00862404" w:rsidRDefault="00862404" w:rsidP="0086240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62404">
        <w:rPr>
          <w:rFonts w:ascii="Courier New" w:hAnsi="Courier New" w:cs="Courier New"/>
          <w:b/>
          <w:bCs/>
          <w:color w:val="auto"/>
        </w:rPr>
        <w:t>float average_waiting_time = 0.0, average_turn_around_time = 0.0;</w:t>
      </w:r>
    </w:p>
    <w:p w14:paraId="667CC608" w14:textId="77777777" w:rsidR="00862404" w:rsidRPr="00862404" w:rsidRDefault="00862404" w:rsidP="0086240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</w:p>
    <w:p w14:paraId="5BC61678" w14:textId="77777777" w:rsidR="00862404" w:rsidRPr="00862404" w:rsidRDefault="00862404" w:rsidP="0086240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62404">
        <w:rPr>
          <w:rFonts w:ascii="Courier New" w:hAnsi="Courier New" w:cs="Courier New"/>
          <w:b/>
          <w:bCs/>
          <w:color w:val="auto"/>
        </w:rPr>
        <w:t>void fcfs(struct inputs *process){</w:t>
      </w:r>
    </w:p>
    <w:p w14:paraId="5958D335" w14:textId="77777777" w:rsidR="00862404" w:rsidRPr="00862404" w:rsidRDefault="00862404" w:rsidP="0086240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62404">
        <w:rPr>
          <w:rFonts w:ascii="Courier New" w:hAnsi="Courier New" w:cs="Courier New"/>
          <w:b/>
          <w:bCs/>
          <w:color w:val="auto"/>
        </w:rPr>
        <w:t xml:space="preserve">    process[0].waiting_time = 0;</w:t>
      </w:r>
    </w:p>
    <w:p w14:paraId="3FAB7B62" w14:textId="77777777" w:rsidR="00862404" w:rsidRPr="00862404" w:rsidRDefault="00862404" w:rsidP="0086240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62404">
        <w:rPr>
          <w:rFonts w:ascii="Courier New" w:hAnsi="Courier New" w:cs="Courier New"/>
          <w:b/>
          <w:bCs/>
          <w:color w:val="auto"/>
        </w:rPr>
        <w:t xml:space="preserve">    int j, i;</w:t>
      </w:r>
    </w:p>
    <w:p w14:paraId="30A9445B" w14:textId="77777777" w:rsidR="00862404" w:rsidRPr="00862404" w:rsidRDefault="00862404" w:rsidP="0086240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62404">
        <w:rPr>
          <w:rFonts w:ascii="Courier New" w:hAnsi="Courier New" w:cs="Courier New"/>
          <w:b/>
          <w:bCs/>
          <w:color w:val="auto"/>
        </w:rPr>
        <w:t xml:space="preserve">    for (j = 0; j &lt; n; ){</w:t>
      </w:r>
    </w:p>
    <w:p w14:paraId="68B02428" w14:textId="77777777" w:rsidR="00862404" w:rsidRPr="00862404" w:rsidRDefault="00862404" w:rsidP="0086240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62404">
        <w:rPr>
          <w:rFonts w:ascii="Courier New" w:hAnsi="Courier New" w:cs="Courier New"/>
          <w:b/>
          <w:bCs/>
          <w:color w:val="auto"/>
        </w:rPr>
        <w:t xml:space="preserve">        for(i = 0; i &lt; n ;i++){</w:t>
      </w:r>
    </w:p>
    <w:p w14:paraId="48680F36" w14:textId="77777777" w:rsidR="00862404" w:rsidRPr="00862404" w:rsidRDefault="00862404" w:rsidP="0086240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62404">
        <w:rPr>
          <w:rFonts w:ascii="Courier New" w:hAnsi="Courier New" w:cs="Courier New"/>
          <w:b/>
          <w:bCs/>
          <w:color w:val="auto"/>
        </w:rPr>
        <w:t xml:space="preserve">            if((process[i].arrival_time &lt;= total_turn_arround_time) &amp;&amp; (process[i].turn_arround_time == 0)){</w:t>
      </w:r>
    </w:p>
    <w:p w14:paraId="5B1C6E0C" w14:textId="77777777" w:rsidR="00862404" w:rsidRPr="00862404" w:rsidRDefault="00862404" w:rsidP="0086240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62404">
        <w:rPr>
          <w:rFonts w:ascii="Courier New" w:hAnsi="Courier New" w:cs="Courier New"/>
          <w:b/>
          <w:bCs/>
          <w:color w:val="auto"/>
        </w:rPr>
        <w:t xml:space="preserve">                process[i].waiting_time = pre_brust - process[i].arrival_time;</w:t>
      </w:r>
    </w:p>
    <w:p w14:paraId="6CB69D9F" w14:textId="77777777" w:rsidR="00862404" w:rsidRPr="00862404" w:rsidRDefault="00862404" w:rsidP="0086240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62404">
        <w:rPr>
          <w:rFonts w:ascii="Courier New" w:hAnsi="Courier New" w:cs="Courier New"/>
          <w:b/>
          <w:bCs/>
          <w:color w:val="auto"/>
        </w:rPr>
        <w:t xml:space="preserve">                process[i].waiting_time = (process[i].waiting_time &gt; 0) ? process[i].waiting_time : 0;</w:t>
      </w:r>
    </w:p>
    <w:p w14:paraId="34C9BFBE" w14:textId="77777777" w:rsidR="00862404" w:rsidRPr="00862404" w:rsidRDefault="00862404" w:rsidP="0086240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62404">
        <w:rPr>
          <w:rFonts w:ascii="Courier New" w:hAnsi="Courier New" w:cs="Courier New"/>
          <w:b/>
          <w:bCs/>
          <w:color w:val="auto"/>
        </w:rPr>
        <w:t xml:space="preserve">                process[i].turn_arround_time = process[i].waiting_time + process[i].brust_time;</w:t>
      </w:r>
    </w:p>
    <w:p w14:paraId="3ACDB3EA" w14:textId="77777777" w:rsidR="00862404" w:rsidRPr="00862404" w:rsidRDefault="00862404" w:rsidP="0086240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62404">
        <w:rPr>
          <w:rFonts w:ascii="Courier New" w:hAnsi="Courier New" w:cs="Courier New"/>
          <w:b/>
          <w:bCs/>
          <w:color w:val="auto"/>
        </w:rPr>
        <w:t xml:space="preserve">                total_turn_arround_time = total_turn_arround_time + process[i].turn_arround_time;</w:t>
      </w:r>
    </w:p>
    <w:p w14:paraId="007BF453" w14:textId="77777777" w:rsidR="00862404" w:rsidRPr="00862404" w:rsidRDefault="00862404" w:rsidP="0086240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62404">
        <w:rPr>
          <w:rFonts w:ascii="Courier New" w:hAnsi="Courier New" w:cs="Courier New"/>
          <w:b/>
          <w:bCs/>
          <w:color w:val="auto"/>
        </w:rPr>
        <w:t xml:space="preserve">                total_waiting_time = total_waiting_time + process[i].waiting_time;</w:t>
      </w:r>
    </w:p>
    <w:p w14:paraId="2E58BF3D" w14:textId="77777777" w:rsidR="00862404" w:rsidRPr="00862404" w:rsidRDefault="00862404" w:rsidP="0086240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62404">
        <w:rPr>
          <w:rFonts w:ascii="Courier New" w:hAnsi="Courier New" w:cs="Courier New"/>
          <w:b/>
          <w:bCs/>
          <w:color w:val="auto"/>
        </w:rPr>
        <w:t xml:space="preserve">                pre_brust += process[i].brust_time;</w:t>
      </w:r>
    </w:p>
    <w:p w14:paraId="1C3BDF09" w14:textId="77777777" w:rsidR="00862404" w:rsidRPr="00862404" w:rsidRDefault="00862404" w:rsidP="0086240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62404">
        <w:rPr>
          <w:rFonts w:ascii="Courier New" w:hAnsi="Courier New" w:cs="Courier New"/>
          <w:b/>
          <w:bCs/>
          <w:color w:val="auto"/>
        </w:rPr>
        <w:t xml:space="preserve">                j++;</w:t>
      </w:r>
    </w:p>
    <w:p w14:paraId="3FE80F2F" w14:textId="77777777" w:rsidR="00862404" w:rsidRPr="00862404" w:rsidRDefault="00862404" w:rsidP="0086240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62404">
        <w:rPr>
          <w:rFonts w:ascii="Courier New" w:hAnsi="Courier New" w:cs="Courier New"/>
          <w:b/>
          <w:bCs/>
          <w:color w:val="auto"/>
        </w:rPr>
        <w:t xml:space="preserve">            }</w:t>
      </w:r>
    </w:p>
    <w:p w14:paraId="449B5507" w14:textId="77777777" w:rsidR="00862404" w:rsidRPr="00862404" w:rsidRDefault="00862404" w:rsidP="0086240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62404">
        <w:rPr>
          <w:rFonts w:ascii="Courier New" w:hAnsi="Courier New" w:cs="Courier New"/>
          <w:b/>
          <w:bCs/>
          <w:color w:val="auto"/>
        </w:rPr>
        <w:t xml:space="preserve">        }</w:t>
      </w:r>
    </w:p>
    <w:p w14:paraId="1619D2B3" w14:textId="77777777" w:rsidR="00862404" w:rsidRPr="00862404" w:rsidRDefault="00862404" w:rsidP="0086240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</w:p>
    <w:p w14:paraId="77B4D8BE" w14:textId="77777777" w:rsidR="00862404" w:rsidRPr="00862404" w:rsidRDefault="00862404" w:rsidP="0086240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62404">
        <w:rPr>
          <w:rFonts w:ascii="Courier New" w:hAnsi="Courier New" w:cs="Courier New"/>
          <w:b/>
          <w:bCs/>
          <w:color w:val="auto"/>
        </w:rPr>
        <w:t xml:space="preserve">    }</w:t>
      </w:r>
    </w:p>
    <w:p w14:paraId="6FEBE84F" w14:textId="77777777" w:rsidR="00862404" w:rsidRPr="00862404" w:rsidRDefault="00862404" w:rsidP="0086240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62404">
        <w:rPr>
          <w:rFonts w:ascii="Courier New" w:hAnsi="Courier New" w:cs="Courier New"/>
          <w:b/>
          <w:bCs/>
          <w:color w:val="auto"/>
        </w:rPr>
        <w:t>}</w:t>
      </w:r>
    </w:p>
    <w:p w14:paraId="483BFF22" w14:textId="77777777" w:rsidR="00862404" w:rsidRPr="00862404" w:rsidRDefault="00862404" w:rsidP="0086240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62404">
        <w:rPr>
          <w:rFonts w:ascii="Courier New" w:hAnsi="Courier New" w:cs="Courier New"/>
          <w:b/>
          <w:bCs/>
          <w:color w:val="auto"/>
        </w:rPr>
        <w:t>int main()</w:t>
      </w:r>
    </w:p>
    <w:p w14:paraId="40B78C80" w14:textId="77777777" w:rsidR="00862404" w:rsidRPr="00862404" w:rsidRDefault="00862404" w:rsidP="0086240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62404">
        <w:rPr>
          <w:rFonts w:ascii="Courier New" w:hAnsi="Courier New" w:cs="Courier New"/>
          <w:b/>
          <w:bCs/>
          <w:color w:val="auto"/>
        </w:rPr>
        <w:t>{</w:t>
      </w:r>
    </w:p>
    <w:p w14:paraId="5C95D979" w14:textId="77777777" w:rsidR="00862404" w:rsidRPr="00862404" w:rsidRDefault="00862404" w:rsidP="0086240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</w:p>
    <w:p w14:paraId="7BC4E207" w14:textId="77777777" w:rsidR="00862404" w:rsidRPr="00862404" w:rsidRDefault="00862404" w:rsidP="0086240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62404">
        <w:rPr>
          <w:rFonts w:ascii="Courier New" w:hAnsi="Courier New" w:cs="Courier New"/>
          <w:b/>
          <w:bCs/>
          <w:color w:val="auto"/>
        </w:rPr>
        <w:lastRenderedPageBreak/>
        <w:t>printf("total number of process\n");</w:t>
      </w:r>
    </w:p>
    <w:p w14:paraId="4B201609" w14:textId="77777777" w:rsidR="00862404" w:rsidRPr="00862404" w:rsidRDefault="00862404" w:rsidP="0086240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62404">
        <w:rPr>
          <w:rFonts w:ascii="Courier New" w:hAnsi="Courier New" w:cs="Courier New"/>
          <w:b/>
          <w:bCs/>
          <w:color w:val="auto"/>
        </w:rPr>
        <w:t>scanf("%d",&amp;n);</w:t>
      </w:r>
    </w:p>
    <w:p w14:paraId="28FA3BE6" w14:textId="77777777" w:rsidR="00862404" w:rsidRPr="00862404" w:rsidRDefault="00862404" w:rsidP="0086240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62404">
        <w:rPr>
          <w:rFonts w:ascii="Courier New" w:hAnsi="Courier New" w:cs="Courier New"/>
          <w:b/>
          <w:bCs/>
          <w:color w:val="auto"/>
        </w:rPr>
        <w:t>struct inputs process[n];</w:t>
      </w:r>
    </w:p>
    <w:p w14:paraId="22D8BE39" w14:textId="77777777" w:rsidR="00862404" w:rsidRPr="00862404" w:rsidRDefault="00862404" w:rsidP="0086240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</w:p>
    <w:p w14:paraId="7006581C" w14:textId="77777777" w:rsidR="00862404" w:rsidRPr="00862404" w:rsidRDefault="00862404" w:rsidP="0086240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62404">
        <w:rPr>
          <w:rFonts w:ascii="Courier New" w:hAnsi="Courier New" w:cs="Courier New"/>
          <w:b/>
          <w:bCs/>
          <w:color w:val="auto"/>
        </w:rPr>
        <w:t>for(i=0;i&lt;n;i++)</w:t>
      </w:r>
    </w:p>
    <w:p w14:paraId="3E6F2E59" w14:textId="77777777" w:rsidR="00862404" w:rsidRPr="00862404" w:rsidRDefault="00862404" w:rsidP="0086240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62404">
        <w:rPr>
          <w:rFonts w:ascii="Courier New" w:hAnsi="Courier New" w:cs="Courier New"/>
          <w:b/>
          <w:bCs/>
          <w:color w:val="auto"/>
        </w:rPr>
        <w:t>{</w:t>
      </w:r>
    </w:p>
    <w:p w14:paraId="4A51CFB1" w14:textId="77777777" w:rsidR="00862404" w:rsidRPr="00862404" w:rsidRDefault="00862404" w:rsidP="0086240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62404">
        <w:rPr>
          <w:rFonts w:ascii="Courier New" w:hAnsi="Courier New" w:cs="Courier New"/>
          <w:b/>
          <w:bCs/>
          <w:color w:val="auto"/>
        </w:rPr>
        <w:t xml:space="preserve"> printf("\n\nBurst Time for process %d===&gt;", i+ 1);</w:t>
      </w:r>
    </w:p>
    <w:p w14:paraId="3F999E74" w14:textId="77777777" w:rsidR="00862404" w:rsidRPr="00862404" w:rsidRDefault="00862404" w:rsidP="0086240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62404">
        <w:rPr>
          <w:rFonts w:ascii="Courier New" w:hAnsi="Courier New" w:cs="Courier New"/>
          <w:b/>
          <w:bCs/>
          <w:color w:val="auto"/>
        </w:rPr>
        <w:t xml:space="preserve"> scanf("\t %d",&amp;process[i].brust_time);</w:t>
      </w:r>
    </w:p>
    <w:p w14:paraId="0360AA3A" w14:textId="77777777" w:rsidR="00862404" w:rsidRPr="00862404" w:rsidRDefault="00862404" w:rsidP="0086240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62404">
        <w:rPr>
          <w:rFonts w:ascii="Courier New" w:hAnsi="Courier New" w:cs="Courier New"/>
          <w:b/>
          <w:bCs/>
          <w:color w:val="auto"/>
        </w:rPr>
        <w:t xml:space="preserve"> printf("\nArrival Time for process %d===&gt;", i + 1);</w:t>
      </w:r>
    </w:p>
    <w:p w14:paraId="2E6F1DA2" w14:textId="77777777" w:rsidR="00862404" w:rsidRPr="00862404" w:rsidRDefault="00862404" w:rsidP="0086240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62404">
        <w:rPr>
          <w:rFonts w:ascii="Courier New" w:hAnsi="Courier New" w:cs="Courier New"/>
          <w:b/>
          <w:bCs/>
          <w:color w:val="auto"/>
        </w:rPr>
        <w:t xml:space="preserve">  scanf("\t%d",&amp;process[i].arrival_time);</w:t>
      </w:r>
    </w:p>
    <w:p w14:paraId="77D089EB" w14:textId="77777777" w:rsidR="00862404" w:rsidRPr="00862404" w:rsidRDefault="00862404" w:rsidP="0086240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62404">
        <w:rPr>
          <w:rFonts w:ascii="Courier New" w:hAnsi="Courier New" w:cs="Courier New"/>
          <w:b/>
          <w:bCs/>
          <w:color w:val="auto"/>
        </w:rPr>
        <w:t xml:space="preserve"> process[i].turn_arround_time = process[i].waiting_time = 0;</w:t>
      </w:r>
    </w:p>
    <w:p w14:paraId="1647F3CF" w14:textId="77777777" w:rsidR="00862404" w:rsidRPr="00862404" w:rsidRDefault="00862404" w:rsidP="0086240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62404">
        <w:rPr>
          <w:rFonts w:ascii="Courier New" w:hAnsi="Courier New" w:cs="Courier New"/>
          <w:b/>
          <w:bCs/>
          <w:color w:val="auto"/>
        </w:rPr>
        <w:t>}</w:t>
      </w:r>
    </w:p>
    <w:p w14:paraId="6161145A" w14:textId="77777777" w:rsidR="00862404" w:rsidRPr="00862404" w:rsidRDefault="00862404" w:rsidP="0086240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</w:p>
    <w:p w14:paraId="6456BDD3" w14:textId="77777777" w:rsidR="00862404" w:rsidRPr="00862404" w:rsidRDefault="00862404" w:rsidP="0086240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62404">
        <w:rPr>
          <w:rFonts w:ascii="Courier New" w:hAnsi="Courier New" w:cs="Courier New"/>
          <w:b/>
          <w:bCs/>
          <w:color w:val="auto"/>
        </w:rPr>
        <w:t>process[0].waiting_time = 0;</w:t>
      </w:r>
    </w:p>
    <w:p w14:paraId="6EBD2E87" w14:textId="77777777" w:rsidR="00862404" w:rsidRPr="00862404" w:rsidRDefault="00862404" w:rsidP="0086240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62404">
        <w:rPr>
          <w:rFonts w:ascii="Courier New" w:hAnsi="Courier New" w:cs="Courier New"/>
          <w:b/>
          <w:bCs/>
          <w:color w:val="auto"/>
        </w:rPr>
        <w:t>struct inputs t;</w:t>
      </w:r>
    </w:p>
    <w:p w14:paraId="6AAED9F1" w14:textId="77777777" w:rsidR="00862404" w:rsidRPr="00862404" w:rsidRDefault="00862404" w:rsidP="0086240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</w:p>
    <w:p w14:paraId="50EBD7C7" w14:textId="77777777" w:rsidR="00862404" w:rsidRPr="00862404" w:rsidRDefault="00862404" w:rsidP="0086240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62404">
        <w:rPr>
          <w:rFonts w:ascii="Courier New" w:hAnsi="Courier New" w:cs="Courier New"/>
          <w:b/>
          <w:bCs/>
          <w:color w:val="auto"/>
        </w:rPr>
        <w:t>fcfs(process);</w:t>
      </w:r>
    </w:p>
    <w:p w14:paraId="02C1D659" w14:textId="77777777" w:rsidR="00862404" w:rsidRPr="00862404" w:rsidRDefault="00862404" w:rsidP="0086240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</w:p>
    <w:p w14:paraId="6148BAC5" w14:textId="77777777" w:rsidR="00862404" w:rsidRPr="00862404" w:rsidRDefault="00862404" w:rsidP="0086240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62404">
        <w:rPr>
          <w:rFonts w:ascii="Courier New" w:hAnsi="Courier New" w:cs="Courier New"/>
          <w:b/>
          <w:bCs/>
          <w:color w:val="auto"/>
        </w:rPr>
        <w:t>printf("Pid\tBurst time\t Arrival time\t WaitingTime\t Turn Arround Time\n");</w:t>
      </w:r>
    </w:p>
    <w:p w14:paraId="3E31F860" w14:textId="77777777" w:rsidR="00862404" w:rsidRPr="00862404" w:rsidRDefault="00862404" w:rsidP="0086240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62404">
        <w:rPr>
          <w:rFonts w:ascii="Courier New" w:hAnsi="Courier New" w:cs="Courier New"/>
          <w:b/>
          <w:bCs/>
          <w:color w:val="auto"/>
        </w:rPr>
        <w:t>for(i=0;i&lt;n;i++){</w:t>
      </w:r>
    </w:p>
    <w:p w14:paraId="1E125F6E" w14:textId="77777777" w:rsidR="00862404" w:rsidRPr="00862404" w:rsidRDefault="00862404" w:rsidP="0086240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62404">
        <w:rPr>
          <w:rFonts w:ascii="Courier New" w:hAnsi="Courier New" w:cs="Courier New"/>
          <w:b/>
          <w:bCs/>
          <w:color w:val="auto"/>
        </w:rPr>
        <w:t xml:space="preserve">    printf("\n%d\t\t%d\t\t%d\t\t%d",process[i].brust_time, process[i].arrival_time, process[i].waiting_time,process[i].turn_arround_time);</w:t>
      </w:r>
    </w:p>
    <w:p w14:paraId="41E3CFA9" w14:textId="77777777" w:rsidR="00862404" w:rsidRPr="00862404" w:rsidRDefault="00862404" w:rsidP="0086240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62404">
        <w:rPr>
          <w:rFonts w:ascii="Courier New" w:hAnsi="Courier New" w:cs="Courier New"/>
          <w:b/>
          <w:bCs/>
          <w:color w:val="auto"/>
        </w:rPr>
        <w:t>}</w:t>
      </w:r>
    </w:p>
    <w:p w14:paraId="5BA251EC" w14:textId="77777777" w:rsidR="00862404" w:rsidRPr="00862404" w:rsidRDefault="00862404" w:rsidP="0086240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</w:p>
    <w:p w14:paraId="7D2DA82B" w14:textId="77777777" w:rsidR="00862404" w:rsidRPr="00862404" w:rsidRDefault="00862404" w:rsidP="0086240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62404">
        <w:rPr>
          <w:rFonts w:ascii="Courier New" w:hAnsi="Courier New" w:cs="Courier New"/>
          <w:b/>
          <w:bCs/>
          <w:color w:val="auto"/>
        </w:rPr>
        <w:t>average_waiting_time = (float)total_waiting_time / n;</w:t>
      </w:r>
    </w:p>
    <w:p w14:paraId="5B9966DD" w14:textId="77777777" w:rsidR="00862404" w:rsidRPr="00862404" w:rsidRDefault="00862404" w:rsidP="0086240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62404">
        <w:rPr>
          <w:rFonts w:ascii="Courier New" w:hAnsi="Courier New" w:cs="Courier New"/>
          <w:b/>
          <w:bCs/>
          <w:color w:val="auto"/>
        </w:rPr>
        <w:t>average_turn_around_time = (float)total_turn_arround_time / n;</w:t>
      </w:r>
    </w:p>
    <w:p w14:paraId="270C2632" w14:textId="77777777" w:rsidR="00862404" w:rsidRPr="00862404" w:rsidRDefault="00862404" w:rsidP="0086240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62404">
        <w:rPr>
          <w:rFonts w:ascii="Courier New" w:hAnsi="Courier New" w:cs="Courier New"/>
          <w:b/>
          <w:bCs/>
          <w:color w:val="auto"/>
        </w:rPr>
        <w:t>printf("\n\nAvg.Waiting Time: %f\nAvg.Turn Around Time: %f\n",average_waiting_time,average_turn_around_time);</w:t>
      </w:r>
    </w:p>
    <w:p w14:paraId="182213F3" w14:textId="77777777" w:rsidR="00862404" w:rsidRPr="00862404" w:rsidRDefault="00862404" w:rsidP="0086240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62404">
        <w:rPr>
          <w:rFonts w:ascii="Courier New" w:hAnsi="Courier New" w:cs="Courier New"/>
          <w:b/>
          <w:bCs/>
          <w:color w:val="auto"/>
        </w:rPr>
        <w:t>return 0;</w:t>
      </w:r>
    </w:p>
    <w:p w14:paraId="0E287103" w14:textId="44A147E6" w:rsidR="00862404" w:rsidRPr="00862404" w:rsidRDefault="00862404" w:rsidP="003F0B70">
      <w:pPr>
        <w:pStyle w:val="ContactInfo"/>
        <w:jc w:val="left"/>
        <w:rPr>
          <w:rFonts w:ascii="Bell MT" w:hAnsi="Bell MT"/>
          <w:b/>
          <w:bCs/>
          <w:color w:val="0D594F" w:themeColor="accent6" w:themeShade="80"/>
          <w:sz w:val="32"/>
          <w:szCs w:val="32"/>
        </w:rPr>
      </w:pPr>
      <w:r w:rsidRPr="00862404">
        <w:rPr>
          <w:rFonts w:ascii="Courier New" w:hAnsi="Courier New" w:cs="Courier New"/>
          <w:b/>
          <w:bCs/>
          <w:color w:val="auto"/>
        </w:rPr>
        <w:t>}</w:t>
      </w:r>
    </w:p>
    <w:p w14:paraId="408440C1" w14:textId="4FA62868" w:rsidR="00862404" w:rsidRDefault="00FD7736" w:rsidP="00FD7736">
      <w:pPr>
        <w:pStyle w:val="ContactInfo"/>
        <w:jc w:val="left"/>
        <w:rPr>
          <w:rFonts w:ascii="Bell MT" w:hAnsi="Bell MT"/>
          <w:b/>
          <w:bCs/>
          <w:color w:val="0D594F" w:themeColor="accent6" w:themeShade="80"/>
          <w:sz w:val="32"/>
          <w:szCs w:val="32"/>
        </w:rPr>
      </w:pPr>
      <w:r>
        <w:rPr>
          <w:rFonts w:ascii="Bell MT" w:hAnsi="Bell MT"/>
          <w:b/>
          <w:bCs/>
          <w:color w:val="0D594F" w:themeColor="accent6" w:themeShade="80"/>
          <w:sz w:val="32"/>
          <w:szCs w:val="32"/>
        </w:rPr>
        <w:t>FCFS OUTPUT:</w:t>
      </w:r>
    </w:p>
    <w:p w14:paraId="34690050" w14:textId="52E3E3CC" w:rsidR="00FD7736" w:rsidRPr="00862404" w:rsidRDefault="00F80530" w:rsidP="00FD7736">
      <w:pPr>
        <w:pStyle w:val="ContactInfo"/>
        <w:jc w:val="left"/>
        <w:rPr>
          <w:rFonts w:ascii="Bell MT" w:hAnsi="Bell MT"/>
          <w:b/>
          <w:bCs/>
          <w:color w:val="0D594F" w:themeColor="accent6" w:themeShade="80"/>
          <w:sz w:val="32"/>
          <w:szCs w:val="32"/>
        </w:rPr>
      </w:pPr>
      <w:r w:rsidRPr="00F80530">
        <w:rPr>
          <w:rFonts w:ascii="Bell MT" w:hAnsi="Bell MT"/>
          <w:b/>
          <w:bCs/>
          <w:noProof/>
          <w:color w:val="0D594F" w:themeColor="accent6" w:themeShade="80"/>
          <w:sz w:val="32"/>
          <w:szCs w:val="32"/>
        </w:rPr>
        <w:drawing>
          <wp:inline distT="0" distB="0" distL="0" distR="0" wp14:anchorId="0BA6E174" wp14:editId="2DFE9113">
            <wp:extent cx="4171950" cy="3219131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2252" cy="32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42F4F" w14:textId="6BFE3797" w:rsidR="00AB669B" w:rsidRDefault="00560134" w:rsidP="00AB669B">
      <w:pPr>
        <w:pStyle w:val="ContactInfo"/>
        <w:jc w:val="left"/>
        <w:rPr>
          <w:rFonts w:ascii="Bell MT" w:hAnsi="Bell MT"/>
          <w:b/>
          <w:bCs/>
          <w:color w:val="0D594F" w:themeColor="accent6" w:themeShade="80"/>
          <w:sz w:val="32"/>
          <w:szCs w:val="32"/>
        </w:rPr>
      </w:pPr>
      <w:r>
        <w:rPr>
          <w:rFonts w:ascii="Bell MT" w:hAnsi="Bell MT"/>
          <w:b/>
          <w:bCs/>
          <w:color w:val="0D594F" w:themeColor="accent6" w:themeShade="80"/>
          <w:sz w:val="32"/>
          <w:szCs w:val="32"/>
        </w:rPr>
        <w:t>b</w:t>
      </w:r>
      <w:r w:rsidR="00AB669B">
        <w:rPr>
          <w:rFonts w:ascii="Bell MT" w:hAnsi="Bell MT"/>
          <w:b/>
          <w:bCs/>
          <w:color w:val="0D594F" w:themeColor="accent6" w:themeShade="80"/>
          <w:sz w:val="32"/>
          <w:szCs w:val="32"/>
        </w:rPr>
        <w:t>) SJF</w:t>
      </w:r>
      <w:r w:rsidR="00AB669B" w:rsidRPr="00862404">
        <w:rPr>
          <w:rFonts w:ascii="Bell MT" w:hAnsi="Bell MT"/>
          <w:b/>
          <w:bCs/>
          <w:color w:val="0D594F" w:themeColor="accent6" w:themeShade="80"/>
          <w:sz w:val="32"/>
          <w:szCs w:val="32"/>
        </w:rPr>
        <w:t xml:space="preserve"> CODE:</w:t>
      </w:r>
    </w:p>
    <w:p w14:paraId="12259EE9" w14:textId="77777777" w:rsidR="0004048C" w:rsidRPr="0004048C" w:rsidRDefault="0004048C" w:rsidP="0004048C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04048C">
        <w:rPr>
          <w:rFonts w:ascii="Courier New" w:hAnsi="Courier New" w:cs="Courier New"/>
          <w:b/>
          <w:bCs/>
          <w:color w:val="auto"/>
        </w:rPr>
        <w:lastRenderedPageBreak/>
        <w:t>#include &lt;stdio.h&gt;</w:t>
      </w:r>
    </w:p>
    <w:p w14:paraId="72E7379B" w14:textId="77777777" w:rsidR="0004048C" w:rsidRPr="0004048C" w:rsidRDefault="0004048C" w:rsidP="0004048C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</w:p>
    <w:p w14:paraId="2B4D22EE" w14:textId="77777777" w:rsidR="0004048C" w:rsidRPr="0004048C" w:rsidRDefault="0004048C" w:rsidP="0004048C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04048C">
        <w:rPr>
          <w:rFonts w:ascii="Courier New" w:hAnsi="Courier New" w:cs="Courier New"/>
          <w:b/>
          <w:bCs/>
          <w:color w:val="auto"/>
        </w:rPr>
        <w:t>struct inputs{</w:t>
      </w:r>
    </w:p>
    <w:p w14:paraId="4941D469" w14:textId="77777777" w:rsidR="0004048C" w:rsidRPr="0004048C" w:rsidRDefault="0004048C" w:rsidP="0004048C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04048C">
        <w:rPr>
          <w:rFonts w:ascii="Courier New" w:hAnsi="Courier New" w:cs="Courier New"/>
          <w:b/>
          <w:bCs/>
          <w:color w:val="auto"/>
        </w:rPr>
        <w:t xml:space="preserve">    int arrival_time;</w:t>
      </w:r>
    </w:p>
    <w:p w14:paraId="7D7E92B6" w14:textId="77777777" w:rsidR="0004048C" w:rsidRPr="0004048C" w:rsidRDefault="0004048C" w:rsidP="0004048C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04048C">
        <w:rPr>
          <w:rFonts w:ascii="Courier New" w:hAnsi="Courier New" w:cs="Courier New"/>
          <w:b/>
          <w:bCs/>
          <w:color w:val="auto"/>
        </w:rPr>
        <w:t xml:space="preserve">    int waiting_time;</w:t>
      </w:r>
    </w:p>
    <w:p w14:paraId="7BCF56C3" w14:textId="77777777" w:rsidR="0004048C" w:rsidRPr="0004048C" w:rsidRDefault="0004048C" w:rsidP="0004048C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04048C">
        <w:rPr>
          <w:rFonts w:ascii="Courier New" w:hAnsi="Courier New" w:cs="Courier New"/>
          <w:b/>
          <w:bCs/>
          <w:color w:val="auto"/>
        </w:rPr>
        <w:t xml:space="preserve">    int turn_arround_time;</w:t>
      </w:r>
    </w:p>
    <w:p w14:paraId="5C40606A" w14:textId="77777777" w:rsidR="0004048C" w:rsidRPr="0004048C" w:rsidRDefault="0004048C" w:rsidP="0004048C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04048C">
        <w:rPr>
          <w:rFonts w:ascii="Courier New" w:hAnsi="Courier New" w:cs="Courier New"/>
          <w:b/>
          <w:bCs/>
          <w:color w:val="auto"/>
        </w:rPr>
        <w:t xml:space="preserve">    int brust_time;</w:t>
      </w:r>
    </w:p>
    <w:p w14:paraId="2CBF99CD" w14:textId="77777777" w:rsidR="0004048C" w:rsidRPr="0004048C" w:rsidRDefault="0004048C" w:rsidP="0004048C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04048C">
        <w:rPr>
          <w:rFonts w:ascii="Courier New" w:hAnsi="Courier New" w:cs="Courier New"/>
          <w:b/>
          <w:bCs/>
          <w:color w:val="auto"/>
        </w:rPr>
        <w:t xml:space="preserve">    int id;</w:t>
      </w:r>
    </w:p>
    <w:p w14:paraId="4D7C1867" w14:textId="77777777" w:rsidR="0004048C" w:rsidRPr="0004048C" w:rsidRDefault="0004048C" w:rsidP="0004048C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04048C">
        <w:rPr>
          <w:rFonts w:ascii="Courier New" w:hAnsi="Courier New" w:cs="Courier New"/>
          <w:b/>
          <w:bCs/>
          <w:color w:val="auto"/>
        </w:rPr>
        <w:t>};</w:t>
      </w:r>
    </w:p>
    <w:p w14:paraId="01492A73" w14:textId="0D805A75" w:rsidR="0004048C" w:rsidRPr="0004048C" w:rsidRDefault="0004048C" w:rsidP="0004048C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04048C">
        <w:rPr>
          <w:rFonts w:ascii="Courier New" w:hAnsi="Courier New" w:cs="Courier New"/>
          <w:b/>
          <w:bCs/>
          <w:color w:val="auto"/>
        </w:rPr>
        <w:t>int i = 0, j = 0, n = 0, t, total_waiting_time = 0, total_turn_arround_time = 0,  pre_brust = 0;</w:t>
      </w:r>
    </w:p>
    <w:p w14:paraId="6EEE27CF" w14:textId="77777777" w:rsidR="0004048C" w:rsidRPr="0004048C" w:rsidRDefault="0004048C" w:rsidP="0004048C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04048C">
        <w:rPr>
          <w:rFonts w:ascii="Courier New" w:hAnsi="Courier New" w:cs="Courier New"/>
          <w:b/>
          <w:bCs/>
          <w:color w:val="auto"/>
        </w:rPr>
        <w:t>float average_waiting_time = 0.0, average_turn_around_time = 0.0;</w:t>
      </w:r>
    </w:p>
    <w:p w14:paraId="1424FE25" w14:textId="77777777" w:rsidR="000C7D67" w:rsidRDefault="000C7D67" w:rsidP="0004048C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</w:p>
    <w:p w14:paraId="070D233A" w14:textId="22864580" w:rsidR="0004048C" w:rsidRPr="0004048C" w:rsidRDefault="0004048C" w:rsidP="0004048C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04048C">
        <w:rPr>
          <w:rFonts w:ascii="Courier New" w:hAnsi="Courier New" w:cs="Courier New"/>
          <w:b/>
          <w:bCs/>
          <w:color w:val="auto"/>
        </w:rPr>
        <w:t>void fcfs(struct inputs *process){</w:t>
      </w:r>
    </w:p>
    <w:p w14:paraId="1E0D2C68" w14:textId="77777777" w:rsidR="0004048C" w:rsidRPr="0004048C" w:rsidRDefault="0004048C" w:rsidP="0004048C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04048C">
        <w:rPr>
          <w:rFonts w:ascii="Courier New" w:hAnsi="Courier New" w:cs="Courier New"/>
          <w:b/>
          <w:bCs/>
          <w:color w:val="auto"/>
        </w:rPr>
        <w:t xml:space="preserve">    process[0].waiting_time = 0;</w:t>
      </w:r>
    </w:p>
    <w:p w14:paraId="7A6D5E6E" w14:textId="77777777" w:rsidR="0004048C" w:rsidRPr="0004048C" w:rsidRDefault="0004048C" w:rsidP="0004048C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04048C">
        <w:rPr>
          <w:rFonts w:ascii="Courier New" w:hAnsi="Courier New" w:cs="Courier New"/>
          <w:b/>
          <w:bCs/>
          <w:color w:val="auto"/>
        </w:rPr>
        <w:t xml:space="preserve">    int j, i;</w:t>
      </w:r>
    </w:p>
    <w:p w14:paraId="50CC9B32" w14:textId="77777777" w:rsidR="0004048C" w:rsidRPr="0004048C" w:rsidRDefault="0004048C" w:rsidP="0004048C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04048C">
        <w:rPr>
          <w:rFonts w:ascii="Courier New" w:hAnsi="Courier New" w:cs="Courier New"/>
          <w:b/>
          <w:bCs/>
          <w:color w:val="auto"/>
        </w:rPr>
        <w:t xml:space="preserve">    for (j = 0; j &lt; n; ){</w:t>
      </w:r>
    </w:p>
    <w:p w14:paraId="546AA31B" w14:textId="77777777" w:rsidR="0004048C" w:rsidRPr="0004048C" w:rsidRDefault="0004048C" w:rsidP="0004048C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04048C">
        <w:rPr>
          <w:rFonts w:ascii="Courier New" w:hAnsi="Courier New" w:cs="Courier New"/>
          <w:b/>
          <w:bCs/>
          <w:color w:val="auto"/>
        </w:rPr>
        <w:t xml:space="preserve">        for(i = 0; i &lt; n ;i++){</w:t>
      </w:r>
    </w:p>
    <w:p w14:paraId="1A0029C3" w14:textId="77777777" w:rsidR="0004048C" w:rsidRPr="0004048C" w:rsidRDefault="0004048C" w:rsidP="0004048C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04048C">
        <w:rPr>
          <w:rFonts w:ascii="Courier New" w:hAnsi="Courier New" w:cs="Courier New"/>
          <w:b/>
          <w:bCs/>
          <w:color w:val="auto"/>
        </w:rPr>
        <w:t xml:space="preserve">            if((process[i].arrival_time &lt;= total_turn_arround_time) &amp;&amp; (process[i].turn_arround_time == 0)){</w:t>
      </w:r>
    </w:p>
    <w:p w14:paraId="134EE759" w14:textId="77777777" w:rsidR="0004048C" w:rsidRPr="0004048C" w:rsidRDefault="0004048C" w:rsidP="0004048C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04048C">
        <w:rPr>
          <w:rFonts w:ascii="Courier New" w:hAnsi="Courier New" w:cs="Courier New"/>
          <w:b/>
          <w:bCs/>
          <w:color w:val="auto"/>
        </w:rPr>
        <w:t xml:space="preserve">                process[i].waiting_time = pre_brust - process[i].arrival_time;</w:t>
      </w:r>
    </w:p>
    <w:p w14:paraId="550DFC13" w14:textId="77777777" w:rsidR="0004048C" w:rsidRPr="0004048C" w:rsidRDefault="0004048C" w:rsidP="0004048C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04048C">
        <w:rPr>
          <w:rFonts w:ascii="Courier New" w:hAnsi="Courier New" w:cs="Courier New"/>
          <w:b/>
          <w:bCs/>
          <w:color w:val="auto"/>
        </w:rPr>
        <w:t xml:space="preserve">                process[i].waiting_time = (process[i].waiting_time &gt; 0) ? process[i].waiting_time : 0;</w:t>
      </w:r>
    </w:p>
    <w:p w14:paraId="148C4E54" w14:textId="77777777" w:rsidR="0004048C" w:rsidRPr="0004048C" w:rsidRDefault="0004048C" w:rsidP="0004048C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04048C">
        <w:rPr>
          <w:rFonts w:ascii="Courier New" w:hAnsi="Courier New" w:cs="Courier New"/>
          <w:b/>
          <w:bCs/>
          <w:color w:val="auto"/>
        </w:rPr>
        <w:t xml:space="preserve">                process[i].turn_arround_time = process[i].waiting_time + process[i].brust_time;</w:t>
      </w:r>
    </w:p>
    <w:p w14:paraId="65A5B5CB" w14:textId="77777777" w:rsidR="0004048C" w:rsidRPr="0004048C" w:rsidRDefault="0004048C" w:rsidP="0004048C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04048C">
        <w:rPr>
          <w:rFonts w:ascii="Courier New" w:hAnsi="Courier New" w:cs="Courier New"/>
          <w:b/>
          <w:bCs/>
          <w:color w:val="auto"/>
        </w:rPr>
        <w:t xml:space="preserve">                total_turn_arround_time = total_turn_arround_time + process[i].turn_arround_time;</w:t>
      </w:r>
    </w:p>
    <w:p w14:paraId="213C1F50" w14:textId="77777777" w:rsidR="0004048C" w:rsidRPr="0004048C" w:rsidRDefault="0004048C" w:rsidP="0004048C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04048C">
        <w:rPr>
          <w:rFonts w:ascii="Courier New" w:hAnsi="Courier New" w:cs="Courier New"/>
          <w:b/>
          <w:bCs/>
          <w:color w:val="auto"/>
        </w:rPr>
        <w:t xml:space="preserve">                total_waiting_time = total_waiting_time + process[i].waiting_time;</w:t>
      </w:r>
    </w:p>
    <w:p w14:paraId="1A8A0F7D" w14:textId="77777777" w:rsidR="0004048C" w:rsidRPr="0004048C" w:rsidRDefault="0004048C" w:rsidP="0004048C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04048C">
        <w:rPr>
          <w:rFonts w:ascii="Courier New" w:hAnsi="Courier New" w:cs="Courier New"/>
          <w:b/>
          <w:bCs/>
          <w:color w:val="auto"/>
        </w:rPr>
        <w:t xml:space="preserve">                pre_brust += process[i].brust_time;</w:t>
      </w:r>
    </w:p>
    <w:p w14:paraId="177FEF72" w14:textId="77777777" w:rsidR="0004048C" w:rsidRPr="0004048C" w:rsidRDefault="0004048C" w:rsidP="0004048C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04048C">
        <w:rPr>
          <w:rFonts w:ascii="Courier New" w:hAnsi="Courier New" w:cs="Courier New"/>
          <w:b/>
          <w:bCs/>
          <w:color w:val="auto"/>
        </w:rPr>
        <w:t xml:space="preserve">                j++;</w:t>
      </w:r>
    </w:p>
    <w:p w14:paraId="2211A8EE" w14:textId="77777777" w:rsidR="0004048C" w:rsidRPr="0004048C" w:rsidRDefault="0004048C" w:rsidP="0004048C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04048C">
        <w:rPr>
          <w:rFonts w:ascii="Courier New" w:hAnsi="Courier New" w:cs="Courier New"/>
          <w:b/>
          <w:bCs/>
          <w:color w:val="auto"/>
        </w:rPr>
        <w:t xml:space="preserve">            }</w:t>
      </w:r>
    </w:p>
    <w:p w14:paraId="1A8A7500" w14:textId="77777777" w:rsidR="0004048C" w:rsidRPr="0004048C" w:rsidRDefault="0004048C" w:rsidP="0004048C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04048C">
        <w:rPr>
          <w:rFonts w:ascii="Courier New" w:hAnsi="Courier New" w:cs="Courier New"/>
          <w:b/>
          <w:bCs/>
          <w:color w:val="auto"/>
        </w:rPr>
        <w:t xml:space="preserve">        }</w:t>
      </w:r>
    </w:p>
    <w:p w14:paraId="4CB73FDD" w14:textId="77777777" w:rsidR="0004048C" w:rsidRPr="0004048C" w:rsidRDefault="0004048C" w:rsidP="0004048C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</w:p>
    <w:p w14:paraId="2D19EA56" w14:textId="77777777" w:rsidR="0004048C" w:rsidRPr="0004048C" w:rsidRDefault="0004048C" w:rsidP="0004048C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04048C">
        <w:rPr>
          <w:rFonts w:ascii="Courier New" w:hAnsi="Courier New" w:cs="Courier New"/>
          <w:b/>
          <w:bCs/>
          <w:color w:val="auto"/>
        </w:rPr>
        <w:t xml:space="preserve">    }</w:t>
      </w:r>
    </w:p>
    <w:p w14:paraId="563FB20B" w14:textId="77777777" w:rsidR="0004048C" w:rsidRPr="0004048C" w:rsidRDefault="0004048C" w:rsidP="0004048C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04048C">
        <w:rPr>
          <w:rFonts w:ascii="Courier New" w:hAnsi="Courier New" w:cs="Courier New"/>
          <w:b/>
          <w:bCs/>
          <w:color w:val="auto"/>
        </w:rPr>
        <w:t>}</w:t>
      </w:r>
    </w:p>
    <w:p w14:paraId="649E30CD" w14:textId="77777777" w:rsidR="0004048C" w:rsidRPr="0004048C" w:rsidRDefault="0004048C" w:rsidP="0004048C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04048C">
        <w:rPr>
          <w:rFonts w:ascii="Courier New" w:hAnsi="Courier New" w:cs="Courier New"/>
          <w:b/>
          <w:bCs/>
          <w:color w:val="auto"/>
        </w:rPr>
        <w:t>int main()</w:t>
      </w:r>
    </w:p>
    <w:p w14:paraId="0F24DBBB" w14:textId="6A368CDB" w:rsidR="0004048C" w:rsidRPr="0004048C" w:rsidRDefault="0004048C" w:rsidP="0004048C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04048C">
        <w:rPr>
          <w:rFonts w:ascii="Courier New" w:hAnsi="Courier New" w:cs="Courier New"/>
          <w:b/>
          <w:bCs/>
          <w:color w:val="auto"/>
        </w:rPr>
        <w:t>{</w:t>
      </w:r>
    </w:p>
    <w:p w14:paraId="140E5FA4" w14:textId="77777777" w:rsidR="0004048C" w:rsidRPr="0004048C" w:rsidRDefault="0004048C" w:rsidP="0004048C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04048C">
        <w:rPr>
          <w:rFonts w:ascii="Courier New" w:hAnsi="Courier New" w:cs="Courier New"/>
          <w:b/>
          <w:bCs/>
          <w:color w:val="auto"/>
        </w:rPr>
        <w:t>printf("total number of process\n");</w:t>
      </w:r>
    </w:p>
    <w:p w14:paraId="0677CDBB" w14:textId="77777777" w:rsidR="0004048C" w:rsidRPr="0004048C" w:rsidRDefault="0004048C" w:rsidP="0004048C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04048C">
        <w:rPr>
          <w:rFonts w:ascii="Courier New" w:hAnsi="Courier New" w:cs="Courier New"/>
          <w:b/>
          <w:bCs/>
          <w:color w:val="auto"/>
        </w:rPr>
        <w:t>scanf("%d",&amp;n);</w:t>
      </w:r>
    </w:p>
    <w:p w14:paraId="7BFACC81" w14:textId="49C6AF56" w:rsidR="0004048C" w:rsidRPr="0004048C" w:rsidRDefault="0004048C" w:rsidP="0004048C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04048C">
        <w:rPr>
          <w:rFonts w:ascii="Courier New" w:hAnsi="Courier New" w:cs="Courier New"/>
          <w:b/>
          <w:bCs/>
          <w:color w:val="auto"/>
        </w:rPr>
        <w:t>struct inputs process[n];</w:t>
      </w:r>
    </w:p>
    <w:p w14:paraId="5F8477CF" w14:textId="77777777" w:rsidR="0004048C" w:rsidRPr="0004048C" w:rsidRDefault="0004048C" w:rsidP="0004048C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04048C">
        <w:rPr>
          <w:rFonts w:ascii="Courier New" w:hAnsi="Courier New" w:cs="Courier New"/>
          <w:b/>
          <w:bCs/>
          <w:color w:val="auto"/>
        </w:rPr>
        <w:t>for(i=0;i&lt;n;i++)</w:t>
      </w:r>
    </w:p>
    <w:p w14:paraId="77F51F48" w14:textId="77777777" w:rsidR="0004048C" w:rsidRPr="0004048C" w:rsidRDefault="0004048C" w:rsidP="0004048C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04048C">
        <w:rPr>
          <w:rFonts w:ascii="Courier New" w:hAnsi="Courier New" w:cs="Courier New"/>
          <w:b/>
          <w:bCs/>
          <w:color w:val="auto"/>
        </w:rPr>
        <w:t>{</w:t>
      </w:r>
    </w:p>
    <w:p w14:paraId="11BDFA41" w14:textId="77777777" w:rsidR="0004048C" w:rsidRPr="0004048C" w:rsidRDefault="0004048C" w:rsidP="0004048C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04048C">
        <w:rPr>
          <w:rFonts w:ascii="Courier New" w:hAnsi="Courier New" w:cs="Courier New"/>
          <w:b/>
          <w:bCs/>
          <w:color w:val="auto"/>
        </w:rPr>
        <w:t xml:space="preserve"> printf("\n\nBurst Time for process %d===&gt;", i+ 1);</w:t>
      </w:r>
    </w:p>
    <w:p w14:paraId="40365512" w14:textId="77777777" w:rsidR="0004048C" w:rsidRPr="0004048C" w:rsidRDefault="0004048C" w:rsidP="0004048C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04048C">
        <w:rPr>
          <w:rFonts w:ascii="Courier New" w:hAnsi="Courier New" w:cs="Courier New"/>
          <w:b/>
          <w:bCs/>
          <w:color w:val="auto"/>
        </w:rPr>
        <w:t xml:space="preserve"> scanf("\t %d",&amp;process[i].brust_time);</w:t>
      </w:r>
    </w:p>
    <w:p w14:paraId="7F6A7BFC" w14:textId="77777777" w:rsidR="0004048C" w:rsidRPr="0004048C" w:rsidRDefault="0004048C" w:rsidP="0004048C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04048C">
        <w:rPr>
          <w:rFonts w:ascii="Courier New" w:hAnsi="Courier New" w:cs="Courier New"/>
          <w:b/>
          <w:bCs/>
          <w:color w:val="auto"/>
        </w:rPr>
        <w:t xml:space="preserve"> printf("\nArrival Time for process %d===&gt;", i + 1);</w:t>
      </w:r>
    </w:p>
    <w:p w14:paraId="33237AB1" w14:textId="77777777" w:rsidR="0004048C" w:rsidRPr="0004048C" w:rsidRDefault="0004048C" w:rsidP="0004048C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04048C">
        <w:rPr>
          <w:rFonts w:ascii="Courier New" w:hAnsi="Courier New" w:cs="Courier New"/>
          <w:b/>
          <w:bCs/>
          <w:color w:val="auto"/>
        </w:rPr>
        <w:t xml:space="preserve"> scanf("\t%d",&amp;process[i].arrival_time);</w:t>
      </w:r>
    </w:p>
    <w:p w14:paraId="7326B3C9" w14:textId="77777777" w:rsidR="0004048C" w:rsidRPr="0004048C" w:rsidRDefault="0004048C" w:rsidP="0004048C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04048C">
        <w:rPr>
          <w:rFonts w:ascii="Courier New" w:hAnsi="Courier New" w:cs="Courier New"/>
          <w:b/>
          <w:bCs/>
          <w:color w:val="auto"/>
        </w:rPr>
        <w:t xml:space="preserve"> process[i].id = i;</w:t>
      </w:r>
    </w:p>
    <w:p w14:paraId="1FCA8CAB" w14:textId="77777777" w:rsidR="000C7D67" w:rsidRDefault="0004048C" w:rsidP="0004048C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04048C">
        <w:rPr>
          <w:rFonts w:ascii="Courier New" w:hAnsi="Courier New" w:cs="Courier New"/>
          <w:b/>
          <w:bCs/>
          <w:color w:val="auto"/>
        </w:rPr>
        <w:t xml:space="preserve"> process[i].turn_arround_time = process[i].waiting_time = 0;</w:t>
      </w:r>
    </w:p>
    <w:p w14:paraId="1D55BAC4" w14:textId="031DD709" w:rsidR="0004048C" w:rsidRPr="0004048C" w:rsidRDefault="0004048C" w:rsidP="0004048C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04048C">
        <w:rPr>
          <w:rFonts w:ascii="Courier New" w:hAnsi="Courier New" w:cs="Courier New"/>
          <w:b/>
          <w:bCs/>
          <w:color w:val="auto"/>
        </w:rPr>
        <w:t>}</w:t>
      </w:r>
    </w:p>
    <w:p w14:paraId="7CEABC34" w14:textId="77777777" w:rsidR="0004048C" w:rsidRPr="0004048C" w:rsidRDefault="0004048C" w:rsidP="0004048C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04048C">
        <w:rPr>
          <w:rFonts w:ascii="Courier New" w:hAnsi="Courier New" w:cs="Courier New"/>
          <w:b/>
          <w:bCs/>
          <w:color w:val="auto"/>
        </w:rPr>
        <w:t>process[0].waiting_time = 0;</w:t>
      </w:r>
    </w:p>
    <w:p w14:paraId="54431046" w14:textId="77777777" w:rsidR="0004048C" w:rsidRPr="0004048C" w:rsidRDefault="0004048C" w:rsidP="0004048C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04048C">
        <w:rPr>
          <w:rFonts w:ascii="Courier New" w:hAnsi="Courier New" w:cs="Courier New"/>
          <w:b/>
          <w:bCs/>
          <w:color w:val="auto"/>
        </w:rPr>
        <w:lastRenderedPageBreak/>
        <w:t>struct inputs t;</w:t>
      </w:r>
    </w:p>
    <w:p w14:paraId="2BD43129" w14:textId="65F4493F" w:rsidR="0004048C" w:rsidRPr="0004048C" w:rsidRDefault="00B00708" w:rsidP="0004048C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222A15">
        <w:rPr>
          <w:rFonts w:ascii="Courier New" w:hAnsi="Courier New" w:cs="Courier New"/>
          <w:b/>
          <w:bCs/>
          <w:color w:val="00B050"/>
        </w:rPr>
        <w:t>//sorting according to Brust_time</w:t>
      </w:r>
    </w:p>
    <w:p w14:paraId="066EC2AC" w14:textId="77777777" w:rsidR="0004048C" w:rsidRPr="0004048C" w:rsidRDefault="0004048C" w:rsidP="0004048C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04048C">
        <w:rPr>
          <w:rFonts w:ascii="Courier New" w:hAnsi="Courier New" w:cs="Courier New"/>
          <w:b/>
          <w:bCs/>
          <w:color w:val="auto"/>
        </w:rPr>
        <w:t>for (i=0;i&lt;n;i++){</w:t>
      </w:r>
    </w:p>
    <w:p w14:paraId="622EEC9E" w14:textId="77777777" w:rsidR="0004048C" w:rsidRPr="0004048C" w:rsidRDefault="0004048C" w:rsidP="0004048C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04048C">
        <w:rPr>
          <w:rFonts w:ascii="Courier New" w:hAnsi="Courier New" w:cs="Courier New"/>
          <w:b/>
          <w:bCs/>
          <w:color w:val="auto"/>
        </w:rPr>
        <w:t xml:space="preserve">    for(j=i+1;j&lt;n;j++){</w:t>
      </w:r>
    </w:p>
    <w:p w14:paraId="3D3842B7" w14:textId="77777777" w:rsidR="0004048C" w:rsidRPr="0004048C" w:rsidRDefault="0004048C" w:rsidP="0004048C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04048C">
        <w:rPr>
          <w:rFonts w:ascii="Courier New" w:hAnsi="Courier New" w:cs="Courier New"/>
          <w:b/>
          <w:bCs/>
          <w:color w:val="auto"/>
        </w:rPr>
        <w:t xml:space="preserve">        if (process[i].brust_time &gt; process[j].brust_time){</w:t>
      </w:r>
    </w:p>
    <w:p w14:paraId="32642DBD" w14:textId="77777777" w:rsidR="0004048C" w:rsidRPr="0004048C" w:rsidRDefault="0004048C" w:rsidP="0004048C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04048C">
        <w:rPr>
          <w:rFonts w:ascii="Courier New" w:hAnsi="Courier New" w:cs="Courier New"/>
          <w:b/>
          <w:bCs/>
          <w:color w:val="auto"/>
        </w:rPr>
        <w:t xml:space="preserve">            t = process[j];</w:t>
      </w:r>
    </w:p>
    <w:p w14:paraId="483B7B89" w14:textId="77777777" w:rsidR="0004048C" w:rsidRPr="0004048C" w:rsidRDefault="0004048C" w:rsidP="0004048C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04048C">
        <w:rPr>
          <w:rFonts w:ascii="Courier New" w:hAnsi="Courier New" w:cs="Courier New"/>
          <w:b/>
          <w:bCs/>
          <w:color w:val="auto"/>
        </w:rPr>
        <w:t xml:space="preserve">            process[j] = process[i];</w:t>
      </w:r>
    </w:p>
    <w:p w14:paraId="4E0ADAEA" w14:textId="2ACF2F8A" w:rsidR="0004048C" w:rsidRPr="0004048C" w:rsidRDefault="0004048C" w:rsidP="0004048C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04048C">
        <w:rPr>
          <w:rFonts w:ascii="Courier New" w:hAnsi="Courier New" w:cs="Courier New"/>
          <w:b/>
          <w:bCs/>
          <w:color w:val="auto"/>
        </w:rPr>
        <w:t xml:space="preserve">            process[i] = t;</w:t>
      </w:r>
    </w:p>
    <w:p w14:paraId="117D2C23" w14:textId="77777777" w:rsidR="0004048C" w:rsidRPr="0004048C" w:rsidRDefault="0004048C" w:rsidP="0004048C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04048C">
        <w:rPr>
          <w:rFonts w:ascii="Courier New" w:hAnsi="Courier New" w:cs="Courier New"/>
          <w:b/>
          <w:bCs/>
          <w:color w:val="auto"/>
        </w:rPr>
        <w:t xml:space="preserve">        }</w:t>
      </w:r>
    </w:p>
    <w:p w14:paraId="0A12E820" w14:textId="77777777" w:rsidR="0004048C" w:rsidRPr="0004048C" w:rsidRDefault="0004048C" w:rsidP="0004048C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04048C">
        <w:rPr>
          <w:rFonts w:ascii="Courier New" w:hAnsi="Courier New" w:cs="Courier New"/>
          <w:b/>
          <w:bCs/>
          <w:color w:val="auto"/>
        </w:rPr>
        <w:t xml:space="preserve">    }</w:t>
      </w:r>
    </w:p>
    <w:p w14:paraId="125FC9F3" w14:textId="3623519B" w:rsidR="0004048C" w:rsidRDefault="0004048C" w:rsidP="0004048C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04048C">
        <w:rPr>
          <w:rFonts w:ascii="Courier New" w:hAnsi="Courier New" w:cs="Courier New"/>
          <w:b/>
          <w:bCs/>
          <w:color w:val="auto"/>
        </w:rPr>
        <w:t>}</w:t>
      </w:r>
    </w:p>
    <w:p w14:paraId="53ADB77F" w14:textId="152333B9" w:rsidR="0004048C" w:rsidRPr="00883CC4" w:rsidRDefault="0004048C" w:rsidP="0004048C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CF56FB">
        <w:rPr>
          <w:rFonts w:ascii="Courier New" w:hAnsi="Courier New" w:cs="Courier New"/>
          <w:b/>
          <w:bCs/>
          <w:color w:val="00B050"/>
        </w:rPr>
        <w:t xml:space="preserve">//after sorting </w:t>
      </w:r>
      <w:r>
        <w:rPr>
          <w:rFonts w:ascii="Courier New" w:hAnsi="Courier New" w:cs="Courier New"/>
          <w:b/>
          <w:bCs/>
          <w:color w:val="00B050"/>
        </w:rPr>
        <w:t>SJF</w:t>
      </w:r>
      <w:r w:rsidRPr="00CF56FB">
        <w:rPr>
          <w:rFonts w:ascii="Courier New" w:hAnsi="Courier New" w:cs="Courier New"/>
          <w:b/>
          <w:bCs/>
          <w:color w:val="00B050"/>
        </w:rPr>
        <w:t xml:space="preserve"> scheduling is like FCFS scheduling </w:t>
      </w:r>
    </w:p>
    <w:p w14:paraId="65DFCA22" w14:textId="16D06FE9" w:rsidR="0004048C" w:rsidRDefault="0004048C" w:rsidP="0004048C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04048C">
        <w:rPr>
          <w:rFonts w:ascii="Courier New" w:hAnsi="Courier New" w:cs="Courier New"/>
          <w:b/>
          <w:bCs/>
          <w:color w:val="auto"/>
        </w:rPr>
        <w:t>fcfs(process);</w:t>
      </w:r>
    </w:p>
    <w:p w14:paraId="55620A72" w14:textId="77777777" w:rsidR="00C86FCB" w:rsidRPr="0004048C" w:rsidRDefault="00C86FCB" w:rsidP="0004048C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</w:p>
    <w:p w14:paraId="555A56E3" w14:textId="77777777" w:rsidR="0004048C" w:rsidRPr="0004048C" w:rsidRDefault="0004048C" w:rsidP="0004048C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04048C">
        <w:rPr>
          <w:rFonts w:ascii="Courier New" w:hAnsi="Courier New" w:cs="Courier New"/>
          <w:b/>
          <w:bCs/>
          <w:color w:val="auto"/>
        </w:rPr>
        <w:t>printf("\n\nPid\tBurst time\t Arrival time\t WaitingTime\t Turn Arround Time\n");</w:t>
      </w:r>
    </w:p>
    <w:p w14:paraId="05C428D2" w14:textId="77777777" w:rsidR="0004048C" w:rsidRPr="0004048C" w:rsidRDefault="0004048C" w:rsidP="0004048C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04048C">
        <w:rPr>
          <w:rFonts w:ascii="Courier New" w:hAnsi="Courier New" w:cs="Courier New"/>
          <w:b/>
          <w:bCs/>
          <w:color w:val="auto"/>
        </w:rPr>
        <w:t>for(i=0;i&lt;n;i++){</w:t>
      </w:r>
    </w:p>
    <w:p w14:paraId="515EB869" w14:textId="77777777" w:rsidR="0004048C" w:rsidRPr="0004048C" w:rsidRDefault="0004048C" w:rsidP="0004048C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04048C">
        <w:rPr>
          <w:rFonts w:ascii="Courier New" w:hAnsi="Courier New" w:cs="Courier New"/>
          <w:b/>
          <w:bCs/>
          <w:color w:val="auto"/>
        </w:rPr>
        <w:t xml:space="preserve">    printf("\n%d\t\t%d\t\t%d\t\t%d\t\t%d",process[i].id ,process[i].brust_time, process[i].arrival_time, process[i].waiting_time,process[i].turn_arround_time);</w:t>
      </w:r>
    </w:p>
    <w:p w14:paraId="4C310AFC" w14:textId="11EEE079" w:rsidR="0004048C" w:rsidRPr="0004048C" w:rsidRDefault="0004048C" w:rsidP="0004048C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04048C">
        <w:rPr>
          <w:rFonts w:ascii="Courier New" w:hAnsi="Courier New" w:cs="Courier New"/>
          <w:b/>
          <w:bCs/>
          <w:color w:val="auto"/>
        </w:rPr>
        <w:t>}</w:t>
      </w:r>
    </w:p>
    <w:p w14:paraId="107F4B01" w14:textId="77777777" w:rsidR="0004048C" w:rsidRPr="0004048C" w:rsidRDefault="0004048C" w:rsidP="0004048C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04048C">
        <w:rPr>
          <w:rFonts w:ascii="Courier New" w:hAnsi="Courier New" w:cs="Courier New"/>
          <w:b/>
          <w:bCs/>
          <w:color w:val="auto"/>
        </w:rPr>
        <w:t>average_waiting_time = (float)total_waiting_time / n;</w:t>
      </w:r>
    </w:p>
    <w:p w14:paraId="7E6D1696" w14:textId="77777777" w:rsidR="0004048C" w:rsidRPr="0004048C" w:rsidRDefault="0004048C" w:rsidP="0004048C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04048C">
        <w:rPr>
          <w:rFonts w:ascii="Courier New" w:hAnsi="Courier New" w:cs="Courier New"/>
          <w:b/>
          <w:bCs/>
          <w:color w:val="auto"/>
        </w:rPr>
        <w:t>average_turn_around_time = (float)total_turn_arround_time / n;</w:t>
      </w:r>
    </w:p>
    <w:p w14:paraId="3A0885A8" w14:textId="77777777" w:rsidR="0004048C" w:rsidRPr="0004048C" w:rsidRDefault="0004048C" w:rsidP="0004048C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04048C">
        <w:rPr>
          <w:rFonts w:ascii="Courier New" w:hAnsi="Courier New" w:cs="Courier New"/>
          <w:b/>
          <w:bCs/>
          <w:color w:val="auto"/>
        </w:rPr>
        <w:t>printf("\n\nAvg.Waiting Time: %f\nAvg.Turn Around Time: %f\n",average_waiting_time,average_turn_around_time);</w:t>
      </w:r>
    </w:p>
    <w:p w14:paraId="73FC5FF6" w14:textId="77777777" w:rsidR="0004048C" w:rsidRPr="0004048C" w:rsidRDefault="0004048C" w:rsidP="0004048C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04048C">
        <w:rPr>
          <w:rFonts w:ascii="Courier New" w:hAnsi="Courier New" w:cs="Courier New"/>
          <w:b/>
          <w:bCs/>
          <w:color w:val="auto"/>
        </w:rPr>
        <w:t>return 0;</w:t>
      </w:r>
    </w:p>
    <w:p w14:paraId="33FA49B8" w14:textId="77777777" w:rsidR="0004048C" w:rsidRPr="0004048C" w:rsidRDefault="0004048C" w:rsidP="0004048C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04048C">
        <w:rPr>
          <w:rFonts w:ascii="Courier New" w:hAnsi="Courier New" w:cs="Courier New"/>
          <w:b/>
          <w:bCs/>
          <w:color w:val="auto"/>
        </w:rPr>
        <w:t>}</w:t>
      </w:r>
    </w:p>
    <w:p w14:paraId="3355C897" w14:textId="05417390" w:rsidR="0004048C" w:rsidRDefault="0005035C" w:rsidP="00AB669B">
      <w:pPr>
        <w:pStyle w:val="ContactInfo"/>
        <w:jc w:val="left"/>
        <w:rPr>
          <w:rFonts w:ascii="Bell MT" w:hAnsi="Bell MT"/>
          <w:b/>
          <w:bCs/>
          <w:color w:val="0D594F" w:themeColor="accent6" w:themeShade="80"/>
          <w:sz w:val="32"/>
          <w:szCs w:val="32"/>
        </w:rPr>
      </w:pPr>
      <w:r>
        <w:rPr>
          <w:rFonts w:ascii="Bell MT" w:hAnsi="Bell MT"/>
          <w:b/>
          <w:bCs/>
          <w:color w:val="0D594F" w:themeColor="accent6" w:themeShade="80"/>
          <w:sz w:val="32"/>
          <w:szCs w:val="32"/>
        </w:rPr>
        <w:t>SJF</w:t>
      </w:r>
      <w:r w:rsidRPr="00862404">
        <w:rPr>
          <w:rFonts w:ascii="Bell MT" w:hAnsi="Bell MT"/>
          <w:b/>
          <w:bCs/>
          <w:color w:val="0D594F" w:themeColor="accent6" w:themeShade="80"/>
          <w:sz w:val="32"/>
          <w:szCs w:val="32"/>
        </w:rPr>
        <w:t xml:space="preserve"> </w:t>
      </w:r>
      <w:r>
        <w:rPr>
          <w:rFonts w:ascii="Bell MT" w:hAnsi="Bell MT"/>
          <w:b/>
          <w:bCs/>
          <w:color w:val="0D594F" w:themeColor="accent6" w:themeShade="80"/>
          <w:sz w:val="32"/>
          <w:szCs w:val="32"/>
        </w:rPr>
        <w:t>OUTPUT</w:t>
      </w:r>
      <w:r w:rsidRPr="00862404">
        <w:rPr>
          <w:rFonts w:ascii="Bell MT" w:hAnsi="Bell MT"/>
          <w:b/>
          <w:bCs/>
          <w:color w:val="0D594F" w:themeColor="accent6" w:themeShade="80"/>
          <w:sz w:val="32"/>
          <w:szCs w:val="32"/>
        </w:rPr>
        <w:t>:</w:t>
      </w:r>
    </w:p>
    <w:p w14:paraId="0EC760CD" w14:textId="3819C21C" w:rsidR="0004048C" w:rsidRDefault="0004048C" w:rsidP="00AB669B">
      <w:pPr>
        <w:pStyle w:val="ContactInfo"/>
        <w:jc w:val="left"/>
        <w:rPr>
          <w:rFonts w:ascii="Bell MT" w:hAnsi="Bell MT"/>
          <w:b/>
          <w:bCs/>
          <w:color w:val="0D594F" w:themeColor="accent6" w:themeShade="80"/>
          <w:sz w:val="32"/>
          <w:szCs w:val="32"/>
        </w:rPr>
      </w:pPr>
      <w:r w:rsidRPr="0004048C">
        <w:rPr>
          <w:rFonts w:ascii="Bell MT" w:hAnsi="Bell MT"/>
          <w:b/>
          <w:bCs/>
          <w:noProof/>
          <w:color w:val="0D594F" w:themeColor="accent6" w:themeShade="80"/>
          <w:sz w:val="32"/>
          <w:szCs w:val="32"/>
        </w:rPr>
        <w:drawing>
          <wp:inline distT="0" distB="0" distL="0" distR="0" wp14:anchorId="29B3A64C" wp14:editId="04EDC709">
            <wp:extent cx="4773764" cy="4016326"/>
            <wp:effectExtent l="0" t="0" r="8255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2034" cy="4056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15495" w14:textId="26B35BBD" w:rsidR="005B65A6" w:rsidRDefault="005B65A6" w:rsidP="007E6549">
      <w:pPr>
        <w:pStyle w:val="ContactInfo"/>
        <w:jc w:val="left"/>
        <w:rPr>
          <w:rFonts w:ascii="Bell MT" w:hAnsi="Bell MT"/>
          <w:b/>
          <w:bCs/>
          <w:color w:val="0D594F" w:themeColor="accent6" w:themeShade="80"/>
          <w:sz w:val="32"/>
          <w:szCs w:val="32"/>
        </w:rPr>
      </w:pPr>
      <w:r>
        <w:rPr>
          <w:rFonts w:ascii="Bell MT" w:hAnsi="Bell MT"/>
          <w:b/>
          <w:bCs/>
          <w:color w:val="0D594F" w:themeColor="accent6" w:themeShade="80"/>
          <w:sz w:val="32"/>
          <w:szCs w:val="32"/>
        </w:rPr>
        <w:t>c) SR</w:t>
      </w:r>
      <w:r w:rsidR="008E4760">
        <w:rPr>
          <w:rFonts w:ascii="Bell MT" w:hAnsi="Bell MT"/>
          <w:b/>
          <w:bCs/>
          <w:color w:val="0D594F" w:themeColor="accent6" w:themeShade="80"/>
          <w:sz w:val="32"/>
          <w:szCs w:val="32"/>
        </w:rPr>
        <w:t>TF CODE:</w:t>
      </w:r>
    </w:p>
    <w:p w14:paraId="49D32BD7" w14:textId="77777777" w:rsidR="00EF4A1F" w:rsidRDefault="00EF4A1F" w:rsidP="007E6549">
      <w:pPr>
        <w:pStyle w:val="ContactInfo"/>
        <w:jc w:val="left"/>
        <w:rPr>
          <w:rFonts w:ascii="Bell MT" w:hAnsi="Bell MT"/>
          <w:b/>
          <w:bCs/>
          <w:color w:val="0D594F" w:themeColor="accent6" w:themeShade="80"/>
          <w:sz w:val="32"/>
          <w:szCs w:val="32"/>
        </w:rPr>
      </w:pPr>
    </w:p>
    <w:p w14:paraId="4C98CBC5" w14:textId="77777777" w:rsidR="00EF4A1F" w:rsidRPr="00EF4A1F" w:rsidRDefault="00EF4A1F" w:rsidP="00EF4A1F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EF4A1F">
        <w:rPr>
          <w:rFonts w:ascii="Courier New" w:hAnsi="Courier New" w:cs="Courier New"/>
          <w:b/>
          <w:bCs/>
          <w:color w:val="auto"/>
        </w:rPr>
        <w:t>#include &lt;stdio.h&gt;</w:t>
      </w:r>
    </w:p>
    <w:p w14:paraId="1CCE30D7" w14:textId="77777777" w:rsidR="00EF4A1F" w:rsidRPr="00EF4A1F" w:rsidRDefault="00EF4A1F" w:rsidP="00EF4A1F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</w:p>
    <w:p w14:paraId="2D346DA4" w14:textId="77777777" w:rsidR="00EF4A1F" w:rsidRPr="00EF4A1F" w:rsidRDefault="00EF4A1F" w:rsidP="00EF4A1F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EF4A1F">
        <w:rPr>
          <w:rFonts w:ascii="Courier New" w:hAnsi="Courier New" w:cs="Courier New"/>
          <w:b/>
          <w:bCs/>
          <w:color w:val="auto"/>
        </w:rPr>
        <w:t>struct inputs{</w:t>
      </w:r>
    </w:p>
    <w:p w14:paraId="4F5EF5A2" w14:textId="77777777" w:rsidR="00EF4A1F" w:rsidRPr="00EF4A1F" w:rsidRDefault="00EF4A1F" w:rsidP="00EF4A1F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EF4A1F">
        <w:rPr>
          <w:rFonts w:ascii="Courier New" w:hAnsi="Courier New" w:cs="Courier New"/>
          <w:b/>
          <w:bCs/>
          <w:color w:val="auto"/>
        </w:rPr>
        <w:t xml:space="preserve">    int arrival_time;</w:t>
      </w:r>
    </w:p>
    <w:p w14:paraId="09022584" w14:textId="77777777" w:rsidR="00EF4A1F" w:rsidRPr="00EF4A1F" w:rsidRDefault="00EF4A1F" w:rsidP="00EF4A1F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EF4A1F">
        <w:rPr>
          <w:rFonts w:ascii="Courier New" w:hAnsi="Courier New" w:cs="Courier New"/>
          <w:b/>
          <w:bCs/>
          <w:color w:val="auto"/>
        </w:rPr>
        <w:t xml:space="preserve">    int waiting_time;</w:t>
      </w:r>
    </w:p>
    <w:p w14:paraId="3265EE61" w14:textId="77777777" w:rsidR="00EF4A1F" w:rsidRPr="00EF4A1F" w:rsidRDefault="00EF4A1F" w:rsidP="00EF4A1F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EF4A1F">
        <w:rPr>
          <w:rFonts w:ascii="Courier New" w:hAnsi="Courier New" w:cs="Courier New"/>
          <w:b/>
          <w:bCs/>
          <w:color w:val="auto"/>
        </w:rPr>
        <w:t xml:space="preserve">    int turn_arround_time;</w:t>
      </w:r>
    </w:p>
    <w:p w14:paraId="0B76C646" w14:textId="77777777" w:rsidR="00EF4A1F" w:rsidRPr="00EF4A1F" w:rsidRDefault="00EF4A1F" w:rsidP="00EF4A1F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EF4A1F">
        <w:rPr>
          <w:rFonts w:ascii="Courier New" w:hAnsi="Courier New" w:cs="Courier New"/>
          <w:b/>
          <w:bCs/>
          <w:color w:val="auto"/>
        </w:rPr>
        <w:t xml:space="preserve">    int burst_time;</w:t>
      </w:r>
    </w:p>
    <w:p w14:paraId="66A12665" w14:textId="77777777" w:rsidR="00EF4A1F" w:rsidRPr="00EF4A1F" w:rsidRDefault="00EF4A1F" w:rsidP="00EF4A1F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EF4A1F">
        <w:rPr>
          <w:rFonts w:ascii="Courier New" w:hAnsi="Courier New" w:cs="Courier New"/>
          <w:b/>
          <w:bCs/>
          <w:color w:val="auto"/>
        </w:rPr>
        <w:t xml:space="preserve">    int temp_burst_time;</w:t>
      </w:r>
    </w:p>
    <w:p w14:paraId="4F4AEF05" w14:textId="77777777" w:rsidR="00EF4A1F" w:rsidRPr="00EF4A1F" w:rsidRDefault="00EF4A1F" w:rsidP="00EF4A1F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EF4A1F">
        <w:rPr>
          <w:rFonts w:ascii="Courier New" w:hAnsi="Courier New" w:cs="Courier New"/>
          <w:b/>
          <w:bCs/>
          <w:color w:val="auto"/>
        </w:rPr>
        <w:t xml:space="preserve">    int id;</w:t>
      </w:r>
    </w:p>
    <w:p w14:paraId="08C0761A" w14:textId="77777777" w:rsidR="00EF4A1F" w:rsidRPr="00EF4A1F" w:rsidRDefault="00EF4A1F" w:rsidP="00EF4A1F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EF4A1F">
        <w:rPr>
          <w:rFonts w:ascii="Courier New" w:hAnsi="Courier New" w:cs="Courier New"/>
          <w:b/>
          <w:bCs/>
          <w:color w:val="auto"/>
        </w:rPr>
        <w:t>};</w:t>
      </w:r>
    </w:p>
    <w:p w14:paraId="5A7F6A68" w14:textId="77777777" w:rsidR="00EF4A1F" w:rsidRPr="00EF4A1F" w:rsidRDefault="00EF4A1F" w:rsidP="00EF4A1F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</w:p>
    <w:p w14:paraId="65220300" w14:textId="77777777" w:rsidR="00EF4A1F" w:rsidRPr="00EF4A1F" w:rsidRDefault="00EF4A1F" w:rsidP="00EF4A1F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</w:p>
    <w:p w14:paraId="64DA146E" w14:textId="30EBF051" w:rsidR="00EF4A1F" w:rsidRPr="00EF4A1F" w:rsidRDefault="00EF4A1F" w:rsidP="00EF4A1F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EF4A1F">
        <w:rPr>
          <w:rFonts w:ascii="Courier New" w:hAnsi="Courier New" w:cs="Courier New"/>
          <w:b/>
          <w:bCs/>
          <w:color w:val="auto"/>
        </w:rPr>
        <w:t>int i = 0, j = 0, n = 0, t, total_waiting_time = 0, total_turn_arround_time = 0, pre_brust = 0, time = 0, count = 0, smallest = 0, end = 0;</w:t>
      </w:r>
    </w:p>
    <w:p w14:paraId="1D4E9C5A" w14:textId="77777777" w:rsidR="00EF4A1F" w:rsidRPr="00EF4A1F" w:rsidRDefault="00EF4A1F" w:rsidP="00EF4A1F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EF4A1F">
        <w:rPr>
          <w:rFonts w:ascii="Courier New" w:hAnsi="Courier New" w:cs="Courier New"/>
          <w:b/>
          <w:bCs/>
          <w:color w:val="auto"/>
        </w:rPr>
        <w:t>float average_waiting_time = 0.0, average_turn_around_time = 0.0;</w:t>
      </w:r>
    </w:p>
    <w:p w14:paraId="6BD0DABF" w14:textId="77777777" w:rsidR="00EF4A1F" w:rsidRPr="00EF4A1F" w:rsidRDefault="00EF4A1F" w:rsidP="00EF4A1F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</w:p>
    <w:p w14:paraId="4664B81D" w14:textId="77777777" w:rsidR="00EF4A1F" w:rsidRPr="00EF4A1F" w:rsidRDefault="00EF4A1F" w:rsidP="00EF4A1F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</w:p>
    <w:p w14:paraId="20F80B93" w14:textId="77777777" w:rsidR="00EF4A1F" w:rsidRPr="00EF4A1F" w:rsidRDefault="00EF4A1F" w:rsidP="00EF4A1F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EF4A1F">
        <w:rPr>
          <w:rFonts w:ascii="Courier New" w:hAnsi="Courier New" w:cs="Courier New"/>
          <w:b/>
          <w:bCs/>
          <w:color w:val="auto"/>
        </w:rPr>
        <w:t>int main()</w:t>
      </w:r>
    </w:p>
    <w:p w14:paraId="66E0D47A" w14:textId="77777777" w:rsidR="00EF4A1F" w:rsidRPr="00EF4A1F" w:rsidRDefault="00EF4A1F" w:rsidP="00EF4A1F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EF4A1F">
        <w:rPr>
          <w:rFonts w:ascii="Courier New" w:hAnsi="Courier New" w:cs="Courier New"/>
          <w:b/>
          <w:bCs/>
          <w:color w:val="auto"/>
        </w:rPr>
        <w:t>{</w:t>
      </w:r>
    </w:p>
    <w:p w14:paraId="5A443080" w14:textId="77777777" w:rsidR="00EF4A1F" w:rsidRPr="00EF4A1F" w:rsidRDefault="00EF4A1F" w:rsidP="00EF4A1F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EF4A1F">
        <w:rPr>
          <w:rFonts w:ascii="Courier New" w:hAnsi="Courier New" w:cs="Courier New"/>
          <w:b/>
          <w:bCs/>
          <w:color w:val="auto"/>
        </w:rPr>
        <w:t>printf("total number of process\n");</w:t>
      </w:r>
    </w:p>
    <w:p w14:paraId="050572B9" w14:textId="77777777" w:rsidR="00EF4A1F" w:rsidRPr="00EF4A1F" w:rsidRDefault="00EF4A1F" w:rsidP="00EF4A1F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EF4A1F">
        <w:rPr>
          <w:rFonts w:ascii="Courier New" w:hAnsi="Courier New" w:cs="Courier New"/>
          <w:b/>
          <w:bCs/>
          <w:color w:val="auto"/>
        </w:rPr>
        <w:t>scanf("%d",&amp;n);</w:t>
      </w:r>
    </w:p>
    <w:p w14:paraId="3D0EDCFA" w14:textId="77777777" w:rsidR="00EF4A1F" w:rsidRPr="00EF4A1F" w:rsidRDefault="00EF4A1F" w:rsidP="00EF4A1F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EF4A1F">
        <w:rPr>
          <w:rFonts w:ascii="Courier New" w:hAnsi="Courier New" w:cs="Courier New"/>
          <w:b/>
          <w:bCs/>
          <w:color w:val="auto"/>
        </w:rPr>
        <w:t>struct inputs process[n];</w:t>
      </w:r>
    </w:p>
    <w:p w14:paraId="7E403E61" w14:textId="77777777" w:rsidR="00EF4A1F" w:rsidRPr="00EF4A1F" w:rsidRDefault="00EF4A1F" w:rsidP="00EF4A1F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</w:p>
    <w:p w14:paraId="01A60E19" w14:textId="77777777" w:rsidR="00EF4A1F" w:rsidRPr="00EF4A1F" w:rsidRDefault="00EF4A1F" w:rsidP="00EF4A1F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EF4A1F">
        <w:rPr>
          <w:rFonts w:ascii="Courier New" w:hAnsi="Courier New" w:cs="Courier New"/>
          <w:b/>
          <w:bCs/>
          <w:color w:val="auto"/>
        </w:rPr>
        <w:t>for(i=0;i&lt;n;i++)</w:t>
      </w:r>
    </w:p>
    <w:p w14:paraId="5A777620" w14:textId="77777777" w:rsidR="00EF4A1F" w:rsidRPr="00EF4A1F" w:rsidRDefault="00EF4A1F" w:rsidP="00EF4A1F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EF4A1F">
        <w:rPr>
          <w:rFonts w:ascii="Courier New" w:hAnsi="Courier New" w:cs="Courier New"/>
          <w:b/>
          <w:bCs/>
          <w:color w:val="auto"/>
        </w:rPr>
        <w:t>{</w:t>
      </w:r>
    </w:p>
    <w:p w14:paraId="33FB8770" w14:textId="77777777" w:rsidR="00EF4A1F" w:rsidRPr="00EF4A1F" w:rsidRDefault="00EF4A1F" w:rsidP="00EF4A1F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EF4A1F">
        <w:rPr>
          <w:rFonts w:ascii="Courier New" w:hAnsi="Courier New" w:cs="Courier New"/>
          <w:b/>
          <w:bCs/>
          <w:color w:val="auto"/>
        </w:rPr>
        <w:t xml:space="preserve"> printf("\n\nBurst Time for process %d===&gt;", i+ 1);</w:t>
      </w:r>
    </w:p>
    <w:p w14:paraId="5387A283" w14:textId="77777777" w:rsidR="00EF4A1F" w:rsidRPr="00EF4A1F" w:rsidRDefault="00EF4A1F" w:rsidP="00EF4A1F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EF4A1F">
        <w:rPr>
          <w:rFonts w:ascii="Courier New" w:hAnsi="Courier New" w:cs="Courier New"/>
          <w:b/>
          <w:bCs/>
          <w:color w:val="auto"/>
        </w:rPr>
        <w:t xml:space="preserve"> scanf("\t %d",&amp;process[i].burst_time);</w:t>
      </w:r>
    </w:p>
    <w:p w14:paraId="157258BB" w14:textId="77777777" w:rsidR="00EF4A1F" w:rsidRPr="00EF4A1F" w:rsidRDefault="00EF4A1F" w:rsidP="00EF4A1F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EF4A1F">
        <w:rPr>
          <w:rFonts w:ascii="Courier New" w:hAnsi="Courier New" w:cs="Courier New"/>
          <w:b/>
          <w:bCs/>
          <w:color w:val="auto"/>
        </w:rPr>
        <w:t xml:space="preserve"> process[i].temp_burst_time = process[i].burst_time;</w:t>
      </w:r>
    </w:p>
    <w:p w14:paraId="5EC2A8F1" w14:textId="77777777" w:rsidR="00EF4A1F" w:rsidRPr="00EF4A1F" w:rsidRDefault="00EF4A1F" w:rsidP="00EF4A1F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EF4A1F">
        <w:rPr>
          <w:rFonts w:ascii="Courier New" w:hAnsi="Courier New" w:cs="Courier New"/>
          <w:b/>
          <w:bCs/>
          <w:color w:val="auto"/>
        </w:rPr>
        <w:t xml:space="preserve"> printf("\nArrival Time for process %d===&gt;", i + 1);</w:t>
      </w:r>
    </w:p>
    <w:p w14:paraId="6CD8096E" w14:textId="77777777" w:rsidR="00EF4A1F" w:rsidRPr="00EF4A1F" w:rsidRDefault="00EF4A1F" w:rsidP="00EF4A1F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EF4A1F">
        <w:rPr>
          <w:rFonts w:ascii="Courier New" w:hAnsi="Courier New" w:cs="Courier New"/>
          <w:b/>
          <w:bCs/>
          <w:color w:val="auto"/>
        </w:rPr>
        <w:t xml:space="preserve"> scanf("\t%d",&amp;process[i].arrival_time);</w:t>
      </w:r>
    </w:p>
    <w:p w14:paraId="36EE9FAC" w14:textId="77777777" w:rsidR="00EF4A1F" w:rsidRPr="00EF4A1F" w:rsidRDefault="00EF4A1F" w:rsidP="00EF4A1F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EF4A1F">
        <w:rPr>
          <w:rFonts w:ascii="Courier New" w:hAnsi="Courier New" w:cs="Courier New"/>
          <w:b/>
          <w:bCs/>
          <w:color w:val="auto"/>
        </w:rPr>
        <w:t xml:space="preserve"> process[i].id = i;</w:t>
      </w:r>
    </w:p>
    <w:p w14:paraId="7B7053BC" w14:textId="77777777" w:rsidR="00EF4A1F" w:rsidRPr="00EF4A1F" w:rsidRDefault="00EF4A1F" w:rsidP="00EF4A1F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EF4A1F">
        <w:rPr>
          <w:rFonts w:ascii="Courier New" w:hAnsi="Courier New" w:cs="Courier New"/>
          <w:b/>
          <w:bCs/>
          <w:color w:val="auto"/>
        </w:rPr>
        <w:t xml:space="preserve"> process[i].turn_arround_time = process[i].waiting_time = 0;</w:t>
      </w:r>
    </w:p>
    <w:p w14:paraId="1F4953BA" w14:textId="77777777" w:rsidR="00EF4A1F" w:rsidRPr="00EF4A1F" w:rsidRDefault="00EF4A1F" w:rsidP="00EF4A1F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EF4A1F">
        <w:rPr>
          <w:rFonts w:ascii="Courier New" w:hAnsi="Courier New" w:cs="Courier New"/>
          <w:b/>
          <w:bCs/>
          <w:color w:val="auto"/>
        </w:rPr>
        <w:t xml:space="preserve"> process[i].id = i + 1;</w:t>
      </w:r>
    </w:p>
    <w:p w14:paraId="5B1DC6EF" w14:textId="77777777" w:rsidR="00EF4A1F" w:rsidRPr="00EF4A1F" w:rsidRDefault="00EF4A1F" w:rsidP="00EF4A1F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EF4A1F">
        <w:rPr>
          <w:rFonts w:ascii="Courier New" w:hAnsi="Courier New" w:cs="Courier New"/>
          <w:b/>
          <w:bCs/>
          <w:color w:val="auto"/>
        </w:rPr>
        <w:t>}</w:t>
      </w:r>
    </w:p>
    <w:p w14:paraId="206599CA" w14:textId="77777777" w:rsidR="00EF4A1F" w:rsidRPr="00EF4A1F" w:rsidRDefault="00EF4A1F" w:rsidP="00EF4A1F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EF4A1F">
        <w:rPr>
          <w:rFonts w:ascii="Courier New" w:hAnsi="Courier New" w:cs="Courier New"/>
          <w:b/>
          <w:bCs/>
          <w:color w:val="auto"/>
        </w:rPr>
        <w:t xml:space="preserve">      process[i].burst_time = 1000;</w:t>
      </w:r>
    </w:p>
    <w:p w14:paraId="74C9A17D" w14:textId="77777777" w:rsidR="00EF4A1F" w:rsidRPr="00EF4A1F" w:rsidRDefault="00EF4A1F" w:rsidP="00EF4A1F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EF4A1F">
        <w:rPr>
          <w:rFonts w:ascii="Courier New" w:hAnsi="Courier New" w:cs="Courier New"/>
          <w:b/>
          <w:bCs/>
          <w:color w:val="auto"/>
        </w:rPr>
        <w:t xml:space="preserve">      for(time = 0; count != n; time++)</w:t>
      </w:r>
    </w:p>
    <w:p w14:paraId="764520B5" w14:textId="77777777" w:rsidR="00EF4A1F" w:rsidRPr="00EF4A1F" w:rsidRDefault="00EF4A1F" w:rsidP="00EF4A1F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EF4A1F">
        <w:rPr>
          <w:rFonts w:ascii="Courier New" w:hAnsi="Courier New" w:cs="Courier New"/>
          <w:b/>
          <w:bCs/>
          <w:color w:val="auto"/>
        </w:rPr>
        <w:t xml:space="preserve">      {</w:t>
      </w:r>
    </w:p>
    <w:p w14:paraId="5504B9F6" w14:textId="77777777" w:rsidR="00EF4A1F" w:rsidRPr="00EF4A1F" w:rsidRDefault="00EF4A1F" w:rsidP="00EF4A1F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EF4A1F">
        <w:rPr>
          <w:rFonts w:ascii="Courier New" w:hAnsi="Courier New" w:cs="Courier New"/>
          <w:b/>
          <w:bCs/>
          <w:color w:val="auto"/>
        </w:rPr>
        <w:t xml:space="preserve">            smallest = i;</w:t>
      </w:r>
    </w:p>
    <w:p w14:paraId="315EF619" w14:textId="77777777" w:rsidR="00EF4A1F" w:rsidRPr="00EF4A1F" w:rsidRDefault="00EF4A1F" w:rsidP="00EF4A1F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EF4A1F">
        <w:rPr>
          <w:rFonts w:ascii="Courier New" w:hAnsi="Courier New" w:cs="Courier New"/>
          <w:b/>
          <w:bCs/>
          <w:color w:val="auto"/>
        </w:rPr>
        <w:t xml:space="preserve">            for(i = 0; i &lt; n; i++)</w:t>
      </w:r>
    </w:p>
    <w:p w14:paraId="2313EDDB" w14:textId="77777777" w:rsidR="00EF4A1F" w:rsidRPr="00EF4A1F" w:rsidRDefault="00EF4A1F" w:rsidP="00EF4A1F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EF4A1F">
        <w:rPr>
          <w:rFonts w:ascii="Courier New" w:hAnsi="Courier New" w:cs="Courier New"/>
          <w:b/>
          <w:bCs/>
          <w:color w:val="auto"/>
        </w:rPr>
        <w:t xml:space="preserve">            {</w:t>
      </w:r>
    </w:p>
    <w:p w14:paraId="4E98BD0E" w14:textId="77777777" w:rsidR="00EF4A1F" w:rsidRPr="00EF4A1F" w:rsidRDefault="00EF4A1F" w:rsidP="00EF4A1F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EF4A1F">
        <w:rPr>
          <w:rFonts w:ascii="Courier New" w:hAnsi="Courier New" w:cs="Courier New"/>
          <w:b/>
          <w:bCs/>
          <w:color w:val="auto"/>
        </w:rPr>
        <w:t xml:space="preserve">                  if(process[i].arrival_time &lt;= time &amp;&amp; process[i].burst_time &lt; process[smallest].burst_time &amp;&amp; process[i].burst_time &gt; 0)</w:t>
      </w:r>
    </w:p>
    <w:p w14:paraId="54999B66" w14:textId="77777777" w:rsidR="00EF4A1F" w:rsidRPr="00EF4A1F" w:rsidRDefault="00EF4A1F" w:rsidP="00EF4A1F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EF4A1F">
        <w:rPr>
          <w:rFonts w:ascii="Courier New" w:hAnsi="Courier New" w:cs="Courier New"/>
          <w:b/>
          <w:bCs/>
          <w:color w:val="auto"/>
        </w:rPr>
        <w:t xml:space="preserve">                  {</w:t>
      </w:r>
    </w:p>
    <w:p w14:paraId="23EB85AD" w14:textId="77777777" w:rsidR="00EF4A1F" w:rsidRPr="00EF4A1F" w:rsidRDefault="00EF4A1F" w:rsidP="00EF4A1F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EF4A1F">
        <w:rPr>
          <w:rFonts w:ascii="Courier New" w:hAnsi="Courier New" w:cs="Courier New"/>
          <w:b/>
          <w:bCs/>
          <w:color w:val="auto"/>
        </w:rPr>
        <w:t xml:space="preserve">                        smallest = i;</w:t>
      </w:r>
    </w:p>
    <w:p w14:paraId="1D740DB9" w14:textId="77777777" w:rsidR="00EF4A1F" w:rsidRPr="00EF4A1F" w:rsidRDefault="00EF4A1F" w:rsidP="00EF4A1F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EF4A1F">
        <w:rPr>
          <w:rFonts w:ascii="Courier New" w:hAnsi="Courier New" w:cs="Courier New"/>
          <w:b/>
          <w:bCs/>
          <w:color w:val="auto"/>
        </w:rPr>
        <w:t xml:space="preserve">                  }</w:t>
      </w:r>
    </w:p>
    <w:p w14:paraId="083F3DD0" w14:textId="77777777" w:rsidR="00EF4A1F" w:rsidRPr="00EF4A1F" w:rsidRDefault="00EF4A1F" w:rsidP="00EF4A1F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EF4A1F">
        <w:rPr>
          <w:rFonts w:ascii="Courier New" w:hAnsi="Courier New" w:cs="Courier New"/>
          <w:b/>
          <w:bCs/>
          <w:color w:val="auto"/>
        </w:rPr>
        <w:t xml:space="preserve">            }</w:t>
      </w:r>
    </w:p>
    <w:p w14:paraId="7D33129A" w14:textId="77777777" w:rsidR="00EF4A1F" w:rsidRPr="00EF4A1F" w:rsidRDefault="00EF4A1F" w:rsidP="00EF4A1F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EF4A1F">
        <w:rPr>
          <w:rFonts w:ascii="Courier New" w:hAnsi="Courier New" w:cs="Courier New"/>
          <w:b/>
          <w:bCs/>
          <w:color w:val="auto"/>
        </w:rPr>
        <w:t xml:space="preserve">            process[smallest].burst_time--;</w:t>
      </w:r>
    </w:p>
    <w:p w14:paraId="2B5D8712" w14:textId="77777777" w:rsidR="00EF4A1F" w:rsidRPr="00EF4A1F" w:rsidRDefault="00EF4A1F" w:rsidP="00EF4A1F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EF4A1F">
        <w:rPr>
          <w:rFonts w:ascii="Courier New" w:hAnsi="Courier New" w:cs="Courier New"/>
          <w:b/>
          <w:bCs/>
          <w:color w:val="auto"/>
        </w:rPr>
        <w:t xml:space="preserve">            if(process[smallest].burst_time == 0)</w:t>
      </w:r>
    </w:p>
    <w:p w14:paraId="3E139162" w14:textId="77777777" w:rsidR="00EF4A1F" w:rsidRPr="00EF4A1F" w:rsidRDefault="00EF4A1F" w:rsidP="00EF4A1F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EF4A1F">
        <w:rPr>
          <w:rFonts w:ascii="Courier New" w:hAnsi="Courier New" w:cs="Courier New"/>
          <w:b/>
          <w:bCs/>
          <w:color w:val="auto"/>
        </w:rPr>
        <w:t xml:space="preserve">            {</w:t>
      </w:r>
    </w:p>
    <w:p w14:paraId="0FBD4042" w14:textId="77777777" w:rsidR="00EF4A1F" w:rsidRPr="00EF4A1F" w:rsidRDefault="00EF4A1F" w:rsidP="00EF4A1F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EF4A1F">
        <w:rPr>
          <w:rFonts w:ascii="Courier New" w:hAnsi="Courier New" w:cs="Courier New"/>
          <w:b/>
          <w:bCs/>
          <w:color w:val="auto"/>
        </w:rPr>
        <w:t xml:space="preserve">                  count++;</w:t>
      </w:r>
    </w:p>
    <w:p w14:paraId="6A56EDC7" w14:textId="77777777" w:rsidR="00EF4A1F" w:rsidRPr="00EF4A1F" w:rsidRDefault="00EF4A1F" w:rsidP="00EF4A1F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EF4A1F">
        <w:rPr>
          <w:rFonts w:ascii="Courier New" w:hAnsi="Courier New" w:cs="Courier New"/>
          <w:b/>
          <w:bCs/>
          <w:color w:val="auto"/>
        </w:rPr>
        <w:lastRenderedPageBreak/>
        <w:t xml:space="preserve">                  end = time + 1;</w:t>
      </w:r>
    </w:p>
    <w:p w14:paraId="23ECE847" w14:textId="77777777" w:rsidR="00EF4A1F" w:rsidRPr="00EF4A1F" w:rsidRDefault="00EF4A1F" w:rsidP="00EF4A1F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EF4A1F">
        <w:rPr>
          <w:rFonts w:ascii="Courier New" w:hAnsi="Courier New" w:cs="Courier New"/>
          <w:b/>
          <w:bCs/>
          <w:color w:val="auto"/>
        </w:rPr>
        <w:t xml:space="preserve">                  process[smallest].waiting_time = end - process[smallest].arrival_time- process[smallest].temp_burst_time;</w:t>
      </w:r>
    </w:p>
    <w:p w14:paraId="52979E5E" w14:textId="77777777" w:rsidR="00EF4A1F" w:rsidRPr="00EF4A1F" w:rsidRDefault="00EF4A1F" w:rsidP="00EF4A1F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EF4A1F">
        <w:rPr>
          <w:rFonts w:ascii="Courier New" w:hAnsi="Courier New" w:cs="Courier New"/>
          <w:b/>
          <w:bCs/>
          <w:color w:val="auto"/>
        </w:rPr>
        <w:t xml:space="preserve">                  total_waiting_time +=  process[smallest].waiting_time;</w:t>
      </w:r>
    </w:p>
    <w:p w14:paraId="1DA36D4B" w14:textId="77777777" w:rsidR="00EF4A1F" w:rsidRPr="00EF4A1F" w:rsidRDefault="00EF4A1F" w:rsidP="00EF4A1F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EF4A1F">
        <w:rPr>
          <w:rFonts w:ascii="Courier New" w:hAnsi="Courier New" w:cs="Courier New"/>
          <w:b/>
          <w:bCs/>
          <w:color w:val="auto"/>
        </w:rPr>
        <w:t xml:space="preserve">                  process[smallest].turn_arround_time =  end - process[smallest].arrival_time;</w:t>
      </w:r>
    </w:p>
    <w:p w14:paraId="21A4945D" w14:textId="77777777" w:rsidR="00EF4A1F" w:rsidRPr="00EF4A1F" w:rsidRDefault="00EF4A1F" w:rsidP="00EF4A1F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EF4A1F">
        <w:rPr>
          <w:rFonts w:ascii="Courier New" w:hAnsi="Courier New" w:cs="Courier New"/>
          <w:b/>
          <w:bCs/>
          <w:color w:val="auto"/>
        </w:rPr>
        <w:t xml:space="preserve">                  total_turn_arround_time += process[smallest].turn_arround_time;</w:t>
      </w:r>
    </w:p>
    <w:p w14:paraId="41DC7D84" w14:textId="77777777" w:rsidR="00EF4A1F" w:rsidRPr="00EF4A1F" w:rsidRDefault="00EF4A1F" w:rsidP="00EF4A1F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EF4A1F">
        <w:rPr>
          <w:rFonts w:ascii="Courier New" w:hAnsi="Courier New" w:cs="Courier New"/>
          <w:b/>
          <w:bCs/>
          <w:color w:val="auto"/>
        </w:rPr>
        <w:t xml:space="preserve">            }</w:t>
      </w:r>
    </w:p>
    <w:p w14:paraId="42C8009A" w14:textId="77777777" w:rsidR="00EF4A1F" w:rsidRPr="00EF4A1F" w:rsidRDefault="00EF4A1F" w:rsidP="00EF4A1F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EF4A1F">
        <w:rPr>
          <w:rFonts w:ascii="Courier New" w:hAnsi="Courier New" w:cs="Courier New"/>
          <w:b/>
          <w:bCs/>
          <w:color w:val="auto"/>
        </w:rPr>
        <w:t xml:space="preserve">      }</w:t>
      </w:r>
    </w:p>
    <w:p w14:paraId="0DCBF102" w14:textId="77777777" w:rsidR="00EF4A1F" w:rsidRPr="00EF4A1F" w:rsidRDefault="00EF4A1F" w:rsidP="00EF4A1F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EF4A1F">
        <w:rPr>
          <w:rFonts w:ascii="Courier New" w:hAnsi="Courier New" w:cs="Courier New"/>
          <w:b/>
          <w:bCs/>
          <w:color w:val="auto"/>
        </w:rPr>
        <w:t>printf("PID\t Burst time\t Arrival time\t WaitingTime\t Turn Arround Time\n");</w:t>
      </w:r>
    </w:p>
    <w:p w14:paraId="63E9A421" w14:textId="77777777" w:rsidR="00EF4A1F" w:rsidRPr="00EF4A1F" w:rsidRDefault="00EF4A1F" w:rsidP="00EF4A1F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EF4A1F">
        <w:rPr>
          <w:rFonts w:ascii="Courier New" w:hAnsi="Courier New" w:cs="Courier New"/>
          <w:b/>
          <w:bCs/>
          <w:color w:val="auto"/>
        </w:rPr>
        <w:t>for(i=0;i&lt;n;i++){</w:t>
      </w:r>
    </w:p>
    <w:p w14:paraId="154A6DFE" w14:textId="77777777" w:rsidR="00EF4A1F" w:rsidRPr="00EF4A1F" w:rsidRDefault="00EF4A1F" w:rsidP="00EF4A1F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EF4A1F">
        <w:rPr>
          <w:rFonts w:ascii="Courier New" w:hAnsi="Courier New" w:cs="Courier New"/>
          <w:b/>
          <w:bCs/>
          <w:color w:val="auto"/>
        </w:rPr>
        <w:t xml:space="preserve">    printf("\n%d\t\t%d\t\t%d\t\t%d\t\t%d",process[i].id, process[i].temp_burst_time, process[i].arrival_time, process[i].waiting_time,process[i].turn_arround_time);</w:t>
      </w:r>
    </w:p>
    <w:p w14:paraId="636A613E" w14:textId="77777777" w:rsidR="00EF4A1F" w:rsidRPr="00EF4A1F" w:rsidRDefault="00EF4A1F" w:rsidP="00EF4A1F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EF4A1F">
        <w:rPr>
          <w:rFonts w:ascii="Courier New" w:hAnsi="Courier New" w:cs="Courier New"/>
          <w:b/>
          <w:bCs/>
          <w:color w:val="auto"/>
        </w:rPr>
        <w:t>}</w:t>
      </w:r>
    </w:p>
    <w:p w14:paraId="03217BAB" w14:textId="77777777" w:rsidR="00EF4A1F" w:rsidRPr="00EF4A1F" w:rsidRDefault="00EF4A1F" w:rsidP="00EF4A1F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</w:p>
    <w:p w14:paraId="3691F111" w14:textId="77777777" w:rsidR="00EF4A1F" w:rsidRPr="00EF4A1F" w:rsidRDefault="00EF4A1F" w:rsidP="00EF4A1F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EF4A1F">
        <w:rPr>
          <w:rFonts w:ascii="Courier New" w:hAnsi="Courier New" w:cs="Courier New"/>
          <w:b/>
          <w:bCs/>
          <w:color w:val="auto"/>
        </w:rPr>
        <w:t>average_waiting_time = (float)total_waiting_time / n;</w:t>
      </w:r>
    </w:p>
    <w:p w14:paraId="17D9D785" w14:textId="77777777" w:rsidR="00EF4A1F" w:rsidRPr="00EF4A1F" w:rsidRDefault="00EF4A1F" w:rsidP="00EF4A1F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EF4A1F">
        <w:rPr>
          <w:rFonts w:ascii="Courier New" w:hAnsi="Courier New" w:cs="Courier New"/>
          <w:b/>
          <w:bCs/>
          <w:color w:val="auto"/>
        </w:rPr>
        <w:t>average_turn_around_time = (float)total_turn_arround_time / n;</w:t>
      </w:r>
    </w:p>
    <w:p w14:paraId="1B2DD898" w14:textId="77777777" w:rsidR="00EF4A1F" w:rsidRPr="00EF4A1F" w:rsidRDefault="00EF4A1F" w:rsidP="00EF4A1F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EF4A1F">
        <w:rPr>
          <w:rFonts w:ascii="Courier New" w:hAnsi="Courier New" w:cs="Courier New"/>
          <w:b/>
          <w:bCs/>
          <w:color w:val="auto"/>
        </w:rPr>
        <w:t>printf("\n\nAvg.Waiting Time: %f\nAvg.Turn Around Time: %f\n",average_waiting_time,average_turn_around_time);</w:t>
      </w:r>
    </w:p>
    <w:p w14:paraId="48DAF970" w14:textId="77777777" w:rsidR="00EF4A1F" w:rsidRPr="00EF4A1F" w:rsidRDefault="00EF4A1F" w:rsidP="00EF4A1F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EF4A1F">
        <w:rPr>
          <w:rFonts w:ascii="Courier New" w:hAnsi="Courier New" w:cs="Courier New"/>
          <w:b/>
          <w:bCs/>
          <w:color w:val="auto"/>
        </w:rPr>
        <w:t>return 0;</w:t>
      </w:r>
    </w:p>
    <w:p w14:paraId="4F3A5C8A" w14:textId="1DB971EC" w:rsidR="008E4760" w:rsidRDefault="00EF4A1F" w:rsidP="00EF4A1F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EF4A1F">
        <w:rPr>
          <w:rFonts w:ascii="Courier New" w:hAnsi="Courier New" w:cs="Courier New"/>
          <w:b/>
          <w:bCs/>
          <w:color w:val="auto"/>
        </w:rPr>
        <w:t>}</w:t>
      </w:r>
    </w:p>
    <w:p w14:paraId="6E542207" w14:textId="2CAA68B2" w:rsidR="008F2E41" w:rsidRDefault="008F2E41" w:rsidP="00EF4A1F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</w:p>
    <w:p w14:paraId="1066FAC5" w14:textId="71197589" w:rsidR="008F2E41" w:rsidRDefault="008F2E41" w:rsidP="007E6549">
      <w:pPr>
        <w:pStyle w:val="ContactInfo"/>
        <w:jc w:val="left"/>
        <w:rPr>
          <w:rFonts w:ascii="Bell MT" w:hAnsi="Bell MT"/>
          <w:b/>
          <w:bCs/>
          <w:color w:val="0D594F" w:themeColor="accent6" w:themeShade="80"/>
          <w:sz w:val="32"/>
          <w:szCs w:val="32"/>
        </w:rPr>
      </w:pPr>
      <w:r>
        <w:rPr>
          <w:rFonts w:ascii="Bell MT" w:hAnsi="Bell MT"/>
          <w:b/>
          <w:bCs/>
          <w:color w:val="0D594F" w:themeColor="accent6" w:themeShade="80"/>
          <w:sz w:val="32"/>
          <w:szCs w:val="32"/>
        </w:rPr>
        <w:t>SRTF OUTPUT:</w:t>
      </w:r>
    </w:p>
    <w:p w14:paraId="78BEF051" w14:textId="53F50E00" w:rsidR="008F2E41" w:rsidRDefault="00893578" w:rsidP="007E6549">
      <w:pPr>
        <w:pStyle w:val="ContactInfo"/>
        <w:jc w:val="left"/>
        <w:rPr>
          <w:rFonts w:ascii="Bell MT" w:hAnsi="Bell MT"/>
          <w:b/>
          <w:bCs/>
          <w:color w:val="0D594F" w:themeColor="accent6" w:themeShade="80"/>
          <w:sz w:val="32"/>
          <w:szCs w:val="32"/>
        </w:rPr>
      </w:pPr>
      <w:r w:rsidRPr="00893578">
        <w:rPr>
          <w:rFonts w:ascii="Bell MT" w:hAnsi="Bell MT"/>
          <w:b/>
          <w:bCs/>
          <w:color w:val="0D594F" w:themeColor="accent6" w:themeShade="80"/>
          <w:sz w:val="32"/>
          <w:szCs w:val="32"/>
        </w:rPr>
        <w:drawing>
          <wp:inline distT="0" distB="0" distL="0" distR="0" wp14:anchorId="65BB69A6" wp14:editId="7832AB30">
            <wp:extent cx="5430129" cy="4336664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2837" cy="4354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6F4DB" w14:textId="208C741D" w:rsidR="00893578" w:rsidRDefault="00893578" w:rsidP="007E6549">
      <w:pPr>
        <w:pStyle w:val="ContactInfo"/>
        <w:jc w:val="left"/>
        <w:rPr>
          <w:rFonts w:ascii="Bell MT" w:hAnsi="Bell MT"/>
          <w:b/>
          <w:bCs/>
          <w:color w:val="0D594F" w:themeColor="accent6" w:themeShade="80"/>
          <w:sz w:val="32"/>
          <w:szCs w:val="32"/>
        </w:rPr>
      </w:pPr>
    </w:p>
    <w:p w14:paraId="0677C510" w14:textId="75CB396D" w:rsidR="007E6549" w:rsidRDefault="007E6549" w:rsidP="007E6549">
      <w:pPr>
        <w:pStyle w:val="ContactInfo"/>
        <w:jc w:val="left"/>
        <w:rPr>
          <w:rFonts w:ascii="Bell MT" w:hAnsi="Bell MT"/>
          <w:b/>
          <w:bCs/>
          <w:color w:val="0D594F" w:themeColor="accent6" w:themeShade="80"/>
          <w:sz w:val="32"/>
          <w:szCs w:val="32"/>
        </w:rPr>
      </w:pPr>
      <w:r>
        <w:rPr>
          <w:rFonts w:ascii="Bell MT" w:hAnsi="Bell MT"/>
          <w:b/>
          <w:bCs/>
          <w:color w:val="0D594F" w:themeColor="accent6" w:themeShade="80"/>
          <w:sz w:val="32"/>
          <w:szCs w:val="32"/>
        </w:rPr>
        <w:lastRenderedPageBreak/>
        <w:t>d) PRIORITY</w:t>
      </w:r>
      <w:r w:rsidRPr="00862404">
        <w:rPr>
          <w:rFonts w:ascii="Bell MT" w:hAnsi="Bell MT"/>
          <w:b/>
          <w:bCs/>
          <w:color w:val="0D594F" w:themeColor="accent6" w:themeShade="80"/>
          <w:sz w:val="32"/>
          <w:szCs w:val="32"/>
        </w:rPr>
        <w:t xml:space="preserve"> CODE:</w:t>
      </w:r>
    </w:p>
    <w:p w14:paraId="3BCFA38C" w14:textId="367D698C" w:rsidR="007E6549" w:rsidRDefault="007E6549" w:rsidP="007E6549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83CC4">
        <w:rPr>
          <w:rFonts w:ascii="Courier New" w:hAnsi="Courier New" w:cs="Courier New"/>
          <w:b/>
          <w:bCs/>
          <w:color w:val="auto"/>
        </w:rPr>
        <w:t>#include &lt;stdio.h&gt;</w:t>
      </w:r>
    </w:p>
    <w:p w14:paraId="0446EB9E" w14:textId="77777777" w:rsidR="00E011EC" w:rsidRPr="00883CC4" w:rsidRDefault="00E011EC" w:rsidP="007E6549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</w:p>
    <w:p w14:paraId="686F2CCB" w14:textId="77777777" w:rsidR="007E6549" w:rsidRPr="00883CC4" w:rsidRDefault="007E6549" w:rsidP="007E6549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83CC4">
        <w:rPr>
          <w:rFonts w:ascii="Courier New" w:hAnsi="Courier New" w:cs="Courier New"/>
          <w:b/>
          <w:bCs/>
          <w:color w:val="auto"/>
        </w:rPr>
        <w:t>struct inputs{</w:t>
      </w:r>
    </w:p>
    <w:p w14:paraId="0C1663E8" w14:textId="77777777" w:rsidR="007E6549" w:rsidRPr="00883CC4" w:rsidRDefault="007E6549" w:rsidP="007E6549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83CC4">
        <w:rPr>
          <w:rFonts w:ascii="Courier New" w:hAnsi="Courier New" w:cs="Courier New"/>
          <w:b/>
          <w:bCs/>
          <w:color w:val="auto"/>
        </w:rPr>
        <w:t xml:space="preserve">    int arrival_time;</w:t>
      </w:r>
    </w:p>
    <w:p w14:paraId="52036DEF" w14:textId="77777777" w:rsidR="007E6549" w:rsidRPr="00883CC4" w:rsidRDefault="007E6549" w:rsidP="007E6549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83CC4">
        <w:rPr>
          <w:rFonts w:ascii="Courier New" w:hAnsi="Courier New" w:cs="Courier New"/>
          <w:b/>
          <w:bCs/>
          <w:color w:val="auto"/>
        </w:rPr>
        <w:t xml:space="preserve">    int waiting_time;</w:t>
      </w:r>
    </w:p>
    <w:p w14:paraId="689D3B92" w14:textId="77777777" w:rsidR="007E6549" w:rsidRPr="00883CC4" w:rsidRDefault="007E6549" w:rsidP="007E6549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83CC4">
        <w:rPr>
          <w:rFonts w:ascii="Courier New" w:hAnsi="Courier New" w:cs="Courier New"/>
          <w:b/>
          <w:bCs/>
          <w:color w:val="auto"/>
        </w:rPr>
        <w:t xml:space="preserve">    int turn_arround_time;</w:t>
      </w:r>
    </w:p>
    <w:p w14:paraId="73033065" w14:textId="77777777" w:rsidR="007E6549" w:rsidRPr="00883CC4" w:rsidRDefault="007E6549" w:rsidP="007E6549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83CC4">
        <w:rPr>
          <w:rFonts w:ascii="Courier New" w:hAnsi="Courier New" w:cs="Courier New"/>
          <w:b/>
          <w:bCs/>
          <w:color w:val="auto"/>
        </w:rPr>
        <w:t xml:space="preserve">    int brust_time;</w:t>
      </w:r>
    </w:p>
    <w:p w14:paraId="5C648328" w14:textId="77777777" w:rsidR="007E6549" w:rsidRPr="00883CC4" w:rsidRDefault="007E6549" w:rsidP="007E6549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83CC4">
        <w:rPr>
          <w:rFonts w:ascii="Courier New" w:hAnsi="Courier New" w:cs="Courier New"/>
          <w:b/>
          <w:bCs/>
          <w:color w:val="auto"/>
        </w:rPr>
        <w:t xml:space="preserve">    int priority;</w:t>
      </w:r>
    </w:p>
    <w:p w14:paraId="17088819" w14:textId="77777777" w:rsidR="007E6549" w:rsidRPr="00883CC4" w:rsidRDefault="007E6549" w:rsidP="007E6549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83CC4">
        <w:rPr>
          <w:rFonts w:ascii="Courier New" w:hAnsi="Courier New" w:cs="Courier New"/>
          <w:b/>
          <w:bCs/>
          <w:color w:val="auto"/>
        </w:rPr>
        <w:t xml:space="preserve">    int id;</w:t>
      </w:r>
    </w:p>
    <w:p w14:paraId="3F52A162" w14:textId="080A6D7F" w:rsidR="007E6549" w:rsidRPr="00883CC4" w:rsidRDefault="007E6549" w:rsidP="007E6549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83CC4">
        <w:rPr>
          <w:rFonts w:ascii="Courier New" w:hAnsi="Courier New" w:cs="Courier New"/>
          <w:b/>
          <w:bCs/>
          <w:color w:val="auto"/>
        </w:rPr>
        <w:t>};</w:t>
      </w:r>
    </w:p>
    <w:p w14:paraId="6006035E" w14:textId="3512C6CC" w:rsidR="007E6549" w:rsidRPr="00883CC4" w:rsidRDefault="007E6549" w:rsidP="007E6549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83CC4">
        <w:rPr>
          <w:rFonts w:ascii="Courier New" w:hAnsi="Courier New" w:cs="Courier New"/>
          <w:b/>
          <w:bCs/>
          <w:color w:val="auto"/>
        </w:rPr>
        <w:t>int i = 0, j = 0, n = 0, t, total_waiting_time = 0, total_turn_arround_time = 0,  pre_brust = 0;</w:t>
      </w:r>
    </w:p>
    <w:p w14:paraId="61BC1406" w14:textId="77777777" w:rsidR="007E6549" w:rsidRPr="00883CC4" w:rsidRDefault="007E6549" w:rsidP="007E6549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83CC4">
        <w:rPr>
          <w:rFonts w:ascii="Courier New" w:hAnsi="Courier New" w:cs="Courier New"/>
          <w:b/>
          <w:bCs/>
          <w:color w:val="auto"/>
        </w:rPr>
        <w:t>float average_waiting_time = 0.0, average_turn_around_time = 0.0;</w:t>
      </w:r>
    </w:p>
    <w:p w14:paraId="07591315" w14:textId="77777777" w:rsidR="007E6549" w:rsidRPr="00883CC4" w:rsidRDefault="007E6549" w:rsidP="007E6549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</w:p>
    <w:p w14:paraId="7F3DCB7D" w14:textId="77777777" w:rsidR="007E6549" w:rsidRPr="00883CC4" w:rsidRDefault="007E6549" w:rsidP="007E6549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83CC4">
        <w:rPr>
          <w:rFonts w:ascii="Courier New" w:hAnsi="Courier New" w:cs="Courier New"/>
          <w:b/>
          <w:bCs/>
          <w:color w:val="auto"/>
        </w:rPr>
        <w:t>void fcfs(struct inputs *process){</w:t>
      </w:r>
    </w:p>
    <w:p w14:paraId="00B489D4" w14:textId="77777777" w:rsidR="007E6549" w:rsidRPr="00883CC4" w:rsidRDefault="007E6549" w:rsidP="007E6549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83CC4">
        <w:rPr>
          <w:rFonts w:ascii="Courier New" w:hAnsi="Courier New" w:cs="Courier New"/>
          <w:b/>
          <w:bCs/>
          <w:color w:val="auto"/>
        </w:rPr>
        <w:t xml:space="preserve">    process[0].waiting_time = 0;</w:t>
      </w:r>
    </w:p>
    <w:p w14:paraId="2918309B" w14:textId="77777777" w:rsidR="007E6549" w:rsidRPr="00883CC4" w:rsidRDefault="007E6549" w:rsidP="007E6549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83CC4">
        <w:rPr>
          <w:rFonts w:ascii="Courier New" w:hAnsi="Courier New" w:cs="Courier New"/>
          <w:b/>
          <w:bCs/>
          <w:color w:val="auto"/>
        </w:rPr>
        <w:t xml:space="preserve">    int j, i;</w:t>
      </w:r>
    </w:p>
    <w:p w14:paraId="200D72B1" w14:textId="77777777" w:rsidR="007E6549" w:rsidRPr="00883CC4" w:rsidRDefault="007E6549" w:rsidP="007E6549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83CC4">
        <w:rPr>
          <w:rFonts w:ascii="Courier New" w:hAnsi="Courier New" w:cs="Courier New"/>
          <w:b/>
          <w:bCs/>
          <w:color w:val="auto"/>
        </w:rPr>
        <w:t xml:space="preserve">    for (j = 0; j &lt; n; ){</w:t>
      </w:r>
    </w:p>
    <w:p w14:paraId="3EF5C11D" w14:textId="77777777" w:rsidR="007E6549" w:rsidRPr="00883CC4" w:rsidRDefault="007E6549" w:rsidP="007E6549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83CC4">
        <w:rPr>
          <w:rFonts w:ascii="Courier New" w:hAnsi="Courier New" w:cs="Courier New"/>
          <w:b/>
          <w:bCs/>
          <w:color w:val="auto"/>
        </w:rPr>
        <w:t xml:space="preserve">        for(i = 0; i &lt; n ;i++){</w:t>
      </w:r>
    </w:p>
    <w:p w14:paraId="74FE3855" w14:textId="77777777" w:rsidR="007E6549" w:rsidRPr="00883CC4" w:rsidRDefault="007E6549" w:rsidP="007E6549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83CC4">
        <w:rPr>
          <w:rFonts w:ascii="Courier New" w:hAnsi="Courier New" w:cs="Courier New"/>
          <w:b/>
          <w:bCs/>
          <w:color w:val="auto"/>
        </w:rPr>
        <w:t xml:space="preserve">            if((process[i].arrival_time &lt;= total_turn_arround_time) &amp;&amp; (process[i].turn_arround_time == 0)){</w:t>
      </w:r>
    </w:p>
    <w:p w14:paraId="57C3FF47" w14:textId="77777777" w:rsidR="007E6549" w:rsidRPr="00883CC4" w:rsidRDefault="007E6549" w:rsidP="007E6549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83CC4">
        <w:rPr>
          <w:rFonts w:ascii="Courier New" w:hAnsi="Courier New" w:cs="Courier New"/>
          <w:b/>
          <w:bCs/>
          <w:color w:val="auto"/>
        </w:rPr>
        <w:t xml:space="preserve">                process[i].waiting_time = pre_brust - process[i].arrival_time;</w:t>
      </w:r>
    </w:p>
    <w:p w14:paraId="15251DF0" w14:textId="77777777" w:rsidR="007E6549" w:rsidRPr="00883CC4" w:rsidRDefault="007E6549" w:rsidP="007E6549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83CC4">
        <w:rPr>
          <w:rFonts w:ascii="Courier New" w:hAnsi="Courier New" w:cs="Courier New"/>
          <w:b/>
          <w:bCs/>
          <w:color w:val="auto"/>
        </w:rPr>
        <w:t xml:space="preserve">                process[i].waiting_time = (process[i].waiting_time &gt; 0) ? process[i].waiting_time : 0;</w:t>
      </w:r>
    </w:p>
    <w:p w14:paraId="4BFA3D2E" w14:textId="77777777" w:rsidR="007E6549" w:rsidRPr="00883CC4" w:rsidRDefault="007E6549" w:rsidP="007E6549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83CC4">
        <w:rPr>
          <w:rFonts w:ascii="Courier New" w:hAnsi="Courier New" w:cs="Courier New"/>
          <w:b/>
          <w:bCs/>
          <w:color w:val="auto"/>
        </w:rPr>
        <w:t xml:space="preserve">                process[i].turn_arround_time = process[i].waiting_time + process[i].brust_time;</w:t>
      </w:r>
    </w:p>
    <w:p w14:paraId="5A09E201" w14:textId="77777777" w:rsidR="007E6549" w:rsidRPr="00883CC4" w:rsidRDefault="007E6549" w:rsidP="007E6549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83CC4">
        <w:rPr>
          <w:rFonts w:ascii="Courier New" w:hAnsi="Courier New" w:cs="Courier New"/>
          <w:b/>
          <w:bCs/>
          <w:color w:val="auto"/>
        </w:rPr>
        <w:t xml:space="preserve">                total_turn_arround_time = total_turn_arround_time + process[i].turn_arround_time;</w:t>
      </w:r>
    </w:p>
    <w:p w14:paraId="48302777" w14:textId="77777777" w:rsidR="007E6549" w:rsidRPr="00883CC4" w:rsidRDefault="007E6549" w:rsidP="007E6549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83CC4">
        <w:rPr>
          <w:rFonts w:ascii="Courier New" w:hAnsi="Courier New" w:cs="Courier New"/>
          <w:b/>
          <w:bCs/>
          <w:color w:val="auto"/>
        </w:rPr>
        <w:t xml:space="preserve">                total_waiting_time = total_waiting_time + process[i].waiting_time;</w:t>
      </w:r>
    </w:p>
    <w:p w14:paraId="7A66D7AB" w14:textId="77777777" w:rsidR="007E6549" w:rsidRPr="00883CC4" w:rsidRDefault="007E6549" w:rsidP="007E6549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83CC4">
        <w:rPr>
          <w:rFonts w:ascii="Courier New" w:hAnsi="Courier New" w:cs="Courier New"/>
          <w:b/>
          <w:bCs/>
          <w:color w:val="auto"/>
        </w:rPr>
        <w:t xml:space="preserve">                pre_brust += process[i].brust_time;</w:t>
      </w:r>
    </w:p>
    <w:p w14:paraId="2435D2A8" w14:textId="14712499" w:rsidR="007E6549" w:rsidRPr="00883CC4" w:rsidRDefault="007E6549" w:rsidP="007E6549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83CC4">
        <w:rPr>
          <w:rFonts w:ascii="Courier New" w:hAnsi="Courier New" w:cs="Courier New"/>
          <w:b/>
          <w:bCs/>
          <w:color w:val="auto"/>
        </w:rPr>
        <w:t xml:space="preserve">                 j++;</w:t>
      </w:r>
    </w:p>
    <w:p w14:paraId="3FDF4734" w14:textId="77777777" w:rsidR="007E6549" w:rsidRPr="00883CC4" w:rsidRDefault="007E6549" w:rsidP="007E6549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83CC4">
        <w:rPr>
          <w:rFonts w:ascii="Courier New" w:hAnsi="Courier New" w:cs="Courier New"/>
          <w:b/>
          <w:bCs/>
          <w:color w:val="auto"/>
        </w:rPr>
        <w:t xml:space="preserve">            }</w:t>
      </w:r>
    </w:p>
    <w:p w14:paraId="7AC55311" w14:textId="38FCFDCF" w:rsidR="007E6549" w:rsidRPr="00883CC4" w:rsidRDefault="007E6549" w:rsidP="007E6549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83CC4">
        <w:rPr>
          <w:rFonts w:ascii="Courier New" w:hAnsi="Courier New" w:cs="Courier New"/>
          <w:b/>
          <w:bCs/>
          <w:color w:val="auto"/>
        </w:rPr>
        <w:t xml:space="preserve">        }</w:t>
      </w:r>
    </w:p>
    <w:p w14:paraId="7F109DCC" w14:textId="77777777" w:rsidR="007E6549" w:rsidRPr="00883CC4" w:rsidRDefault="007E6549" w:rsidP="007E6549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83CC4">
        <w:rPr>
          <w:rFonts w:ascii="Courier New" w:hAnsi="Courier New" w:cs="Courier New"/>
          <w:b/>
          <w:bCs/>
          <w:color w:val="auto"/>
        </w:rPr>
        <w:t xml:space="preserve">    }</w:t>
      </w:r>
    </w:p>
    <w:p w14:paraId="3B82873B" w14:textId="77777777" w:rsidR="007E6549" w:rsidRPr="00883CC4" w:rsidRDefault="007E6549" w:rsidP="007E6549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83CC4">
        <w:rPr>
          <w:rFonts w:ascii="Courier New" w:hAnsi="Courier New" w:cs="Courier New"/>
          <w:b/>
          <w:bCs/>
          <w:color w:val="auto"/>
        </w:rPr>
        <w:t>}</w:t>
      </w:r>
    </w:p>
    <w:p w14:paraId="466337B6" w14:textId="15FE9464" w:rsidR="007E6549" w:rsidRPr="00883CC4" w:rsidRDefault="007E6549" w:rsidP="007E6549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83CC4">
        <w:rPr>
          <w:rFonts w:ascii="Courier New" w:hAnsi="Courier New" w:cs="Courier New"/>
          <w:b/>
          <w:bCs/>
          <w:color w:val="auto"/>
        </w:rPr>
        <w:t>int main(){</w:t>
      </w:r>
    </w:p>
    <w:p w14:paraId="675D2465" w14:textId="77777777" w:rsidR="007E6549" w:rsidRPr="00883CC4" w:rsidRDefault="007E6549" w:rsidP="007E6549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83CC4">
        <w:rPr>
          <w:rFonts w:ascii="Courier New" w:hAnsi="Courier New" w:cs="Courier New"/>
          <w:b/>
          <w:bCs/>
          <w:color w:val="auto"/>
        </w:rPr>
        <w:t>printf("total number of process\n");</w:t>
      </w:r>
    </w:p>
    <w:p w14:paraId="7B4A2A61" w14:textId="77777777" w:rsidR="007E6549" w:rsidRPr="00883CC4" w:rsidRDefault="007E6549" w:rsidP="007E6549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83CC4">
        <w:rPr>
          <w:rFonts w:ascii="Courier New" w:hAnsi="Courier New" w:cs="Courier New"/>
          <w:b/>
          <w:bCs/>
          <w:color w:val="auto"/>
        </w:rPr>
        <w:t>scanf("%d",&amp;n);</w:t>
      </w:r>
    </w:p>
    <w:p w14:paraId="6B8CA402" w14:textId="3B30934B" w:rsidR="007E6549" w:rsidRPr="00883CC4" w:rsidRDefault="007E6549" w:rsidP="007E6549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83CC4">
        <w:rPr>
          <w:rFonts w:ascii="Courier New" w:hAnsi="Courier New" w:cs="Courier New"/>
          <w:b/>
          <w:bCs/>
          <w:color w:val="auto"/>
        </w:rPr>
        <w:t>struct inputs process[n];</w:t>
      </w:r>
    </w:p>
    <w:p w14:paraId="067B2E14" w14:textId="24C433A9" w:rsidR="007E6549" w:rsidRPr="00883CC4" w:rsidRDefault="007E6549" w:rsidP="007E6549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83CC4">
        <w:rPr>
          <w:rFonts w:ascii="Courier New" w:hAnsi="Courier New" w:cs="Courier New"/>
          <w:b/>
          <w:bCs/>
          <w:color w:val="auto"/>
        </w:rPr>
        <w:t>for(i=0;i&lt;n;i++){</w:t>
      </w:r>
    </w:p>
    <w:p w14:paraId="3EA35D94" w14:textId="77777777" w:rsidR="007E6549" w:rsidRPr="00883CC4" w:rsidRDefault="007E6549" w:rsidP="007E6549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83CC4">
        <w:rPr>
          <w:rFonts w:ascii="Courier New" w:hAnsi="Courier New" w:cs="Courier New"/>
          <w:b/>
          <w:bCs/>
          <w:color w:val="auto"/>
        </w:rPr>
        <w:t xml:space="preserve"> printf("\n\nBurst Time for process %d===&gt;", i+ 1);</w:t>
      </w:r>
    </w:p>
    <w:p w14:paraId="1C49C5F8" w14:textId="77777777" w:rsidR="007E6549" w:rsidRPr="00883CC4" w:rsidRDefault="007E6549" w:rsidP="007E6549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83CC4">
        <w:rPr>
          <w:rFonts w:ascii="Courier New" w:hAnsi="Courier New" w:cs="Courier New"/>
          <w:b/>
          <w:bCs/>
          <w:color w:val="auto"/>
        </w:rPr>
        <w:t xml:space="preserve"> scanf("\t %d",&amp;process[i].brust_time);</w:t>
      </w:r>
    </w:p>
    <w:p w14:paraId="553C6E58" w14:textId="77777777" w:rsidR="007E6549" w:rsidRPr="00883CC4" w:rsidRDefault="007E6549" w:rsidP="007E6549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83CC4">
        <w:rPr>
          <w:rFonts w:ascii="Courier New" w:hAnsi="Courier New" w:cs="Courier New"/>
          <w:b/>
          <w:bCs/>
          <w:color w:val="auto"/>
        </w:rPr>
        <w:t xml:space="preserve"> printf("\nArrival Time for process %d===&gt;", i + 1);</w:t>
      </w:r>
    </w:p>
    <w:p w14:paraId="0A62091A" w14:textId="77777777" w:rsidR="007E6549" w:rsidRPr="00883CC4" w:rsidRDefault="007E6549" w:rsidP="007E6549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83CC4">
        <w:rPr>
          <w:rFonts w:ascii="Courier New" w:hAnsi="Courier New" w:cs="Courier New"/>
          <w:b/>
          <w:bCs/>
          <w:color w:val="auto"/>
        </w:rPr>
        <w:t xml:space="preserve"> scanf("\t%d",&amp;process[i].arrival_time);</w:t>
      </w:r>
    </w:p>
    <w:p w14:paraId="6E03E9D5" w14:textId="77777777" w:rsidR="007E6549" w:rsidRPr="00883CC4" w:rsidRDefault="007E6549" w:rsidP="007E6549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83CC4">
        <w:rPr>
          <w:rFonts w:ascii="Courier New" w:hAnsi="Courier New" w:cs="Courier New"/>
          <w:b/>
          <w:bCs/>
          <w:color w:val="auto"/>
        </w:rPr>
        <w:t xml:space="preserve"> printf("\nPriority for process %d===&gt;", i + 1);</w:t>
      </w:r>
    </w:p>
    <w:p w14:paraId="272E83D8" w14:textId="77777777" w:rsidR="007E6549" w:rsidRPr="00883CC4" w:rsidRDefault="007E6549" w:rsidP="007E6549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83CC4">
        <w:rPr>
          <w:rFonts w:ascii="Courier New" w:hAnsi="Courier New" w:cs="Courier New"/>
          <w:b/>
          <w:bCs/>
          <w:color w:val="auto"/>
        </w:rPr>
        <w:t xml:space="preserve"> scanf("\t%d",&amp;process[i].priority);</w:t>
      </w:r>
    </w:p>
    <w:p w14:paraId="3E84CBDD" w14:textId="77777777" w:rsidR="007E6549" w:rsidRPr="00883CC4" w:rsidRDefault="007E6549" w:rsidP="007E6549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83CC4">
        <w:rPr>
          <w:rFonts w:ascii="Courier New" w:hAnsi="Courier New" w:cs="Courier New"/>
          <w:b/>
          <w:bCs/>
          <w:color w:val="auto"/>
        </w:rPr>
        <w:t xml:space="preserve"> process[i].id = i;</w:t>
      </w:r>
    </w:p>
    <w:p w14:paraId="078DA153" w14:textId="77777777" w:rsidR="007E6549" w:rsidRPr="00883CC4" w:rsidRDefault="007E6549" w:rsidP="007E6549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83CC4">
        <w:rPr>
          <w:rFonts w:ascii="Courier New" w:hAnsi="Courier New" w:cs="Courier New"/>
          <w:b/>
          <w:bCs/>
          <w:color w:val="auto"/>
        </w:rPr>
        <w:t xml:space="preserve"> process[i].turn_arround_time = process[i].waiting_time = 0;</w:t>
      </w:r>
    </w:p>
    <w:p w14:paraId="5F729DEE" w14:textId="77777777" w:rsidR="007E6549" w:rsidRPr="00883CC4" w:rsidRDefault="007E6549" w:rsidP="007E6549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83CC4">
        <w:rPr>
          <w:rFonts w:ascii="Courier New" w:hAnsi="Courier New" w:cs="Courier New"/>
          <w:b/>
          <w:bCs/>
          <w:color w:val="auto"/>
        </w:rPr>
        <w:t>}</w:t>
      </w:r>
    </w:p>
    <w:p w14:paraId="4B2196D1" w14:textId="77777777" w:rsidR="007E6549" w:rsidRPr="00883CC4" w:rsidRDefault="007E6549" w:rsidP="007E6549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83CC4">
        <w:rPr>
          <w:rFonts w:ascii="Courier New" w:hAnsi="Courier New" w:cs="Courier New"/>
          <w:b/>
          <w:bCs/>
          <w:color w:val="auto"/>
        </w:rPr>
        <w:lastRenderedPageBreak/>
        <w:t>process[0].waiting_time = 0;</w:t>
      </w:r>
    </w:p>
    <w:p w14:paraId="62A3A438" w14:textId="77777777" w:rsidR="007E6549" w:rsidRPr="00883CC4" w:rsidRDefault="007E6549" w:rsidP="007E6549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83CC4">
        <w:rPr>
          <w:rFonts w:ascii="Courier New" w:hAnsi="Courier New" w:cs="Courier New"/>
          <w:b/>
          <w:bCs/>
          <w:color w:val="auto"/>
        </w:rPr>
        <w:t>struct inputs t;</w:t>
      </w:r>
    </w:p>
    <w:p w14:paraId="3ADFDF72" w14:textId="77777777" w:rsidR="007E6549" w:rsidRPr="00883CC4" w:rsidRDefault="007E6549" w:rsidP="007E6549">
      <w:pPr>
        <w:pStyle w:val="ContactInfo"/>
        <w:jc w:val="left"/>
        <w:rPr>
          <w:rFonts w:ascii="Courier New" w:hAnsi="Courier New" w:cs="Courier New"/>
          <w:b/>
          <w:bCs/>
          <w:color w:val="00B050"/>
        </w:rPr>
      </w:pPr>
      <w:r w:rsidRPr="00883CC4">
        <w:rPr>
          <w:rFonts w:ascii="Courier New" w:hAnsi="Courier New" w:cs="Courier New"/>
          <w:b/>
          <w:bCs/>
          <w:color w:val="00B050"/>
        </w:rPr>
        <w:t>//sorting according to priority</w:t>
      </w:r>
    </w:p>
    <w:p w14:paraId="398BEFDB" w14:textId="77777777" w:rsidR="007E6549" w:rsidRPr="00883CC4" w:rsidRDefault="007E6549" w:rsidP="007E6549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83CC4">
        <w:rPr>
          <w:rFonts w:ascii="Courier New" w:hAnsi="Courier New" w:cs="Courier New"/>
          <w:b/>
          <w:bCs/>
          <w:color w:val="auto"/>
        </w:rPr>
        <w:t>for (i=0;i&lt;n;i++){</w:t>
      </w:r>
    </w:p>
    <w:p w14:paraId="487D7D6C" w14:textId="77777777" w:rsidR="007E6549" w:rsidRPr="00883CC4" w:rsidRDefault="007E6549" w:rsidP="007E6549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83CC4">
        <w:rPr>
          <w:rFonts w:ascii="Courier New" w:hAnsi="Courier New" w:cs="Courier New"/>
          <w:b/>
          <w:bCs/>
          <w:color w:val="auto"/>
        </w:rPr>
        <w:t xml:space="preserve">    for(j=i+1;j&lt;n;j++){</w:t>
      </w:r>
    </w:p>
    <w:p w14:paraId="11418269" w14:textId="77777777" w:rsidR="007E6549" w:rsidRPr="00883CC4" w:rsidRDefault="007E6549" w:rsidP="007E6549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83CC4">
        <w:rPr>
          <w:rFonts w:ascii="Courier New" w:hAnsi="Courier New" w:cs="Courier New"/>
          <w:b/>
          <w:bCs/>
          <w:color w:val="auto"/>
        </w:rPr>
        <w:t xml:space="preserve">        if (process[i].priority &gt; process[j].priority ){</w:t>
      </w:r>
    </w:p>
    <w:p w14:paraId="1934B862" w14:textId="77777777" w:rsidR="007E6549" w:rsidRPr="00883CC4" w:rsidRDefault="007E6549" w:rsidP="007E6549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83CC4">
        <w:rPr>
          <w:rFonts w:ascii="Courier New" w:hAnsi="Courier New" w:cs="Courier New"/>
          <w:b/>
          <w:bCs/>
          <w:color w:val="auto"/>
        </w:rPr>
        <w:t xml:space="preserve">            t = process[j];</w:t>
      </w:r>
    </w:p>
    <w:p w14:paraId="169250F6" w14:textId="77777777" w:rsidR="007E6549" w:rsidRPr="00883CC4" w:rsidRDefault="007E6549" w:rsidP="007E6549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83CC4">
        <w:rPr>
          <w:rFonts w:ascii="Courier New" w:hAnsi="Courier New" w:cs="Courier New"/>
          <w:b/>
          <w:bCs/>
          <w:color w:val="auto"/>
        </w:rPr>
        <w:t xml:space="preserve">            process[j] = process[i];</w:t>
      </w:r>
    </w:p>
    <w:p w14:paraId="447F7BA7" w14:textId="65138DD5" w:rsidR="007E6549" w:rsidRPr="00883CC4" w:rsidRDefault="007E6549" w:rsidP="007E6549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83CC4">
        <w:rPr>
          <w:rFonts w:ascii="Courier New" w:hAnsi="Courier New" w:cs="Courier New"/>
          <w:b/>
          <w:bCs/>
          <w:color w:val="auto"/>
        </w:rPr>
        <w:t xml:space="preserve">            process[i] = t;</w:t>
      </w:r>
    </w:p>
    <w:p w14:paraId="69B77E32" w14:textId="77777777" w:rsidR="007E6549" w:rsidRPr="00883CC4" w:rsidRDefault="007E6549" w:rsidP="007E6549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83CC4">
        <w:rPr>
          <w:rFonts w:ascii="Courier New" w:hAnsi="Courier New" w:cs="Courier New"/>
          <w:b/>
          <w:bCs/>
          <w:color w:val="auto"/>
        </w:rPr>
        <w:t xml:space="preserve">        }</w:t>
      </w:r>
    </w:p>
    <w:p w14:paraId="3F713DC6" w14:textId="77777777" w:rsidR="007E6549" w:rsidRPr="00883CC4" w:rsidRDefault="007E6549" w:rsidP="007E6549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83CC4">
        <w:rPr>
          <w:rFonts w:ascii="Courier New" w:hAnsi="Courier New" w:cs="Courier New"/>
          <w:b/>
          <w:bCs/>
          <w:color w:val="auto"/>
        </w:rPr>
        <w:t xml:space="preserve">    }</w:t>
      </w:r>
    </w:p>
    <w:p w14:paraId="765BA733" w14:textId="77777777" w:rsidR="007E6549" w:rsidRDefault="007E6549" w:rsidP="007E6549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83CC4">
        <w:rPr>
          <w:rFonts w:ascii="Courier New" w:hAnsi="Courier New" w:cs="Courier New"/>
          <w:b/>
          <w:bCs/>
          <w:color w:val="auto"/>
        </w:rPr>
        <w:t>}</w:t>
      </w:r>
    </w:p>
    <w:p w14:paraId="352A3A4D" w14:textId="77777777" w:rsidR="007E6549" w:rsidRPr="00883CC4" w:rsidRDefault="007E6549" w:rsidP="007E6549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CF56FB">
        <w:rPr>
          <w:rFonts w:ascii="Courier New" w:hAnsi="Courier New" w:cs="Courier New"/>
          <w:b/>
          <w:bCs/>
          <w:color w:val="00B050"/>
        </w:rPr>
        <w:t xml:space="preserve">//after sorting priority scheduling is like FCFS scheduling </w:t>
      </w:r>
    </w:p>
    <w:p w14:paraId="300B6FAB" w14:textId="77777777" w:rsidR="007E6549" w:rsidRPr="00883CC4" w:rsidRDefault="007E6549" w:rsidP="007E6549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83CC4">
        <w:rPr>
          <w:rFonts w:ascii="Courier New" w:hAnsi="Courier New" w:cs="Courier New"/>
          <w:b/>
          <w:bCs/>
          <w:color w:val="auto"/>
        </w:rPr>
        <w:t>fcfs(process);</w:t>
      </w:r>
    </w:p>
    <w:p w14:paraId="41C7C8D7" w14:textId="77777777" w:rsidR="007E6549" w:rsidRPr="00883CC4" w:rsidRDefault="007E6549" w:rsidP="007E6549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</w:p>
    <w:p w14:paraId="2870B227" w14:textId="77777777" w:rsidR="007E6549" w:rsidRPr="00883CC4" w:rsidRDefault="007E6549" w:rsidP="007E6549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83CC4">
        <w:rPr>
          <w:rFonts w:ascii="Courier New" w:hAnsi="Courier New" w:cs="Courier New"/>
          <w:b/>
          <w:bCs/>
          <w:color w:val="auto"/>
        </w:rPr>
        <w:t>printf("Process_ID\tBurst time\t Arrival time\t WaitingTime\t Turn Arround Time\n");</w:t>
      </w:r>
    </w:p>
    <w:p w14:paraId="066F580A" w14:textId="77777777" w:rsidR="007E6549" w:rsidRPr="00883CC4" w:rsidRDefault="007E6549" w:rsidP="007E6549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83CC4">
        <w:rPr>
          <w:rFonts w:ascii="Courier New" w:hAnsi="Courier New" w:cs="Courier New"/>
          <w:b/>
          <w:bCs/>
          <w:color w:val="auto"/>
        </w:rPr>
        <w:t>for(i=0;i&lt;n;i++){</w:t>
      </w:r>
    </w:p>
    <w:p w14:paraId="78913140" w14:textId="77777777" w:rsidR="007E6549" w:rsidRPr="00883CC4" w:rsidRDefault="007E6549" w:rsidP="007E6549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83CC4">
        <w:rPr>
          <w:rFonts w:ascii="Courier New" w:hAnsi="Courier New" w:cs="Courier New"/>
          <w:b/>
          <w:bCs/>
          <w:color w:val="auto"/>
        </w:rPr>
        <w:t xml:space="preserve">    printf("\n%d\t\t%d\t\t%d\t\t%d\t\t%d",process[i].id, process[i].brust_time, process[i].arrival_time, process[i].waiting_time,process[i].turn_arround_time);</w:t>
      </w:r>
    </w:p>
    <w:p w14:paraId="3514FCE5" w14:textId="30F95B7E" w:rsidR="007E6549" w:rsidRPr="00883CC4" w:rsidRDefault="007E6549" w:rsidP="007E6549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83CC4">
        <w:rPr>
          <w:rFonts w:ascii="Courier New" w:hAnsi="Courier New" w:cs="Courier New"/>
          <w:b/>
          <w:bCs/>
          <w:color w:val="auto"/>
        </w:rPr>
        <w:t>}</w:t>
      </w:r>
    </w:p>
    <w:p w14:paraId="0136A3DA" w14:textId="77777777" w:rsidR="007E6549" w:rsidRPr="00883CC4" w:rsidRDefault="007E6549" w:rsidP="007E6549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83CC4">
        <w:rPr>
          <w:rFonts w:ascii="Courier New" w:hAnsi="Courier New" w:cs="Courier New"/>
          <w:b/>
          <w:bCs/>
          <w:color w:val="auto"/>
        </w:rPr>
        <w:t>average_waiting_time = (float)total_waiting_time / n;</w:t>
      </w:r>
    </w:p>
    <w:p w14:paraId="2838A0B0" w14:textId="77777777" w:rsidR="007E6549" w:rsidRPr="00883CC4" w:rsidRDefault="007E6549" w:rsidP="007E6549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83CC4">
        <w:rPr>
          <w:rFonts w:ascii="Courier New" w:hAnsi="Courier New" w:cs="Courier New"/>
          <w:b/>
          <w:bCs/>
          <w:color w:val="auto"/>
        </w:rPr>
        <w:t>average_turn_around_time = (float)total_turn_arround_time / n;</w:t>
      </w:r>
    </w:p>
    <w:p w14:paraId="1F794626" w14:textId="77777777" w:rsidR="007E6549" w:rsidRPr="00883CC4" w:rsidRDefault="007E6549" w:rsidP="007E6549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883CC4">
        <w:rPr>
          <w:rFonts w:ascii="Courier New" w:hAnsi="Courier New" w:cs="Courier New"/>
          <w:b/>
          <w:bCs/>
          <w:color w:val="auto"/>
        </w:rPr>
        <w:t>printf("\n\nAvg.Waiting Time: %f\nAvg.Turn Around Time: %f\n",average_waiting_time,average_turn_around_time);</w:t>
      </w:r>
    </w:p>
    <w:p w14:paraId="53D2DD94" w14:textId="4574DA8C" w:rsidR="007E6549" w:rsidRPr="00F638E8" w:rsidRDefault="007E6549" w:rsidP="00840D20">
      <w:pPr>
        <w:pStyle w:val="ContactInfo"/>
        <w:jc w:val="left"/>
        <w:rPr>
          <w:rFonts w:ascii="Bell MT" w:hAnsi="Bell MT"/>
          <w:b/>
          <w:bCs/>
          <w:color w:val="0D594F" w:themeColor="accent6" w:themeShade="80"/>
          <w:sz w:val="32"/>
          <w:szCs w:val="32"/>
        </w:rPr>
      </w:pPr>
      <w:r w:rsidRPr="00883CC4">
        <w:rPr>
          <w:rFonts w:ascii="Courier New" w:hAnsi="Courier New" w:cs="Courier New"/>
          <w:b/>
          <w:bCs/>
          <w:color w:val="auto"/>
        </w:rPr>
        <w:t>}</w:t>
      </w:r>
    </w:p>
    <w:p w14:paraId="28574E3E" w14:textId="6FC56990" w:rsidR="00AE1FFE" w:rsidRPr="00526865" w:rsidRDefault="007E6549" w:rsidP="00AE1FFE">
      <w:pPr>
        <w:pStyle w:val="ContactInfo"/>
        <w:jc w:val="left"/>
        <w:rPr>
          <w:rFonts w:ascii="Bell MT" w:hAnsi="Bell MT"/>
          <w:b/>
          <w:bCs/>
          <w:i/>
          <w:iCs/>
          <w:color w:val="FF0000"/>
          <w:sz w:val="20"/>
          <w:szCs w:val="20"/>
          <w:u w:val="single"/>
        </w:rPr>
      </w:pPr>
      <w:r>
        <w:rPr>
          <w:rFonts w:ascii="Bell MT" w:hAnsi="Bell MT"/>
          <w:b/>
          <w:bCs/>
          <w:color w:val="0D594F" w:themeColor="accent6" w:themeShade="80"/>
          <w:sz w:val="32"/>
          <w:szCs w:val="32"/>
        </w:rPr>
        <w:t>PRIORITY</w:t>
      </w:r>
      <w:r w:rsidRPr="00862404">
        <w:rPr>
          <w:rFonts w:ascii="Bell MT" w:hAnsi="Bell MT"/>
          <w:b/>
          <w:bCs/>
          <w:color w:val="0D594F" w:themeColor="accent6" w:themeShade="80"/>
          <w:sz w:val="32"/>
          <w:szCs w:val="32"/>
        </w:rPr>
        <w:t xml:space="preserve"> </w:t>
      </w:r>
      <w:r>
        <w:rPr>
          <w:rFonts w:ascii="Bell MT" w:hAnsi="Bell MT"/>
          <w:b/>
          <w:bCs/>
          <w:color w:val="0D594F" w:themeColor="accent6" w:themeShade="80"/>
          <w:sz w:val="32"/>
          <w:szCs w:val="32"/>
        </w:rPr>
        <w:t>OUTPUT</w:t>
      </w:r>
      <w:r w:rsidRPr="00862404">
        <w:rPr>
          <w:rFonts w:ascii="Bell MT" w:hAnsi="Bell MT"/>
          <w:b/>
          <w:bCs/>
          <w:color w:val="0D594F" w:themeColor="accent6" w:themeShade="80"/>
          <w:sz w:val="32"/>
          <w:szCs w:val="32"/>
        </w:rPr>
        <w:t>:</w:t>
      </w:r>
      <w:r w:rsidR="00AE1FFE">
        <w:rPr>
          <w:rFonts w:ascii="Bell MT" w:hAnsi="Bell MT"/>
          <w:b/>
          <w:bCs/>
          <w:color w:val="0D594F" w:themeColor="accent6" w:themeShade="80"/>
          <w:sz w:val="32"/>
          <w:szCs w:val="32"/>
        </w:rPr>
        <w:t xml:space="preserve"> </w:t>
      </w:r>
      <w:r w:rsidR="00AE1FFE" w:rsidRPr="00CC77F1">
        <w:rPr>
          <w:rFonts w:ascii="Bell MT" w:hAnsi="Bell MT"/>
          <w:b/>
          <w:bCs/>
          <w:color w:val="FF0000"/>
          <w:sz w:val="20"/>
          <w:szCs w:val="20"/>
        </w:rPr>
        <w:t>(</w:t>
      </w:r>
      <w:r w:rsidR="00AE1FFE" w:rsidRPr="00CC77F1">
        <w:rPr>
          <w:rFonts w:ascii="Bell MT" w:hAnsi="Bell MT"/>
          <w:b/>
          <w:bCs/>
          <w:i/>
          <w:iCs/>
          <w:color w:val="FF0000"/>
          <w:sz w:val="20"/>
          <w:szCs w:val="20"/>
          <w:u w:val="single"/>
        </w:rPr>
        <w:t>No</w:t>
      </w:r>
      <w:r w:rsidR="00AE1FFE" w:rsidRPr="00526865">
        <w:rPr>
          <w:rFonts w:ascii="Bell MT" w:hAnsi="Bell MT"/>
          <w:b/>
          <w:bCs/>
          <w:i/>
          <w:iCs/>
          <w:color w:val="FF0000"/>
          <w:sz w:val="20"/>
          <w:szCs w:val="20"/>
          <w:u w:val="single"/>
        </w:rPr>
        <w:t>t</w:t>
      </w:r>
      <w:r w:rsidR="00AE1FFE">
        <w:rPr>
          <w:rFonts w:ascii="Bell MT" w:hAnsi="Bell MT"/>
          <w:b/>
          <w:bCs/>
          <w:i/>
          <w:iCs/>
          <w:color w:val="FF0000"/>
          <w:sz w:val="20"/>
          <w:szCs w:val="20"/>
          <w:u w:val="single"/>
        </w:rPr>
        <w:t xml:space="preserve"> getting</w:t>
      </w:r>
      <w:r w:rsidR="00AE1FFE" w:rsidRPr="00526865">
        <w:rPr>
          <w:rFonts w:ascii="Bell MT" w:hAnsi="Bell MT"/>
          <w:b/>
          <w:bCs/>
          <w:i/>
          <w:iCs/>
          <w:color w:val="FF0000"/>
          <w:sz w:val="20"/>
          <w:szCs w:val="20"/>
          <w:u w:val="single"/>
        </w:rPr>
        <w:t xml:space="preserve"> expected Output</w:t>
      </w:r>
      <w:r w:rsidR="00AE1FFE">
        <w:rPr>
          <w:rFonts w:ascii="Bell MT" w:hAnsi="Bell MT"/>
          <w:b/>
          <w:bCs/>
          <w:i/>
          <w:iCs/>
          <w:color w:val="FF0000"/>
          <w:sz w:val="20"/>
          <w:szCs w:val="20"/>
          <w:u w:val="single"/>
        </w:rPr>
        <w:t>)</w:t>
      </w:r>
    </w:p>
    <w:p w14:paraId="0217624A" w14:textId="77777777" w:rsidR="007E6549" w:rsidRPr="00F638E8" w:rsidRDefault="007E6549" w:rsidP="007E6549">
      <w:pPr>
        <w:pStyle w:val="ContactInfo"/>
        <w:jc w:val="left"/>
        <w:rPr>
          <w:rFonts w:ascii="Bell MT" w:hAnsi="Bell MT"/>
          <w:b/>
          <w:bCs/>
          <w:color w:val="0D594F" w:themeColor="accent6" w:themeShade="80"/>
          <w:sz w:val="32"/>
          <w:szCs w:val="32"/>
        </w:rPr>
      </w:pPr>
      <w:r w:rsidRPr="00526865">
        <w:rPr>
          <w:rFonts w:ascii="Bell MT" w:hAnsi="Bell MT"/>
          <w:b/>
          <w:bCs/>
          <w:noProof/>
          <w:color w:val="0D594F" w:themeColor="accent6" w:themeShade="80"/>
          <w:sz w:val="32"/>
          <w:szCs w:val="32"/>
        </w:rPr>
        <w:drawing>
          <wp:inline distT="0" distB="0" distL="0" distR="0" wp14:anchorId="058B5AF2" wp14:editId="0C34321A">
            <wp:extent cx="4058529" cy="3655353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5412" cy="387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44B5A" w14:textId="77777777" w:rsidR="007E6549" w:rsidRDefault="007E6549" w:rsidP="007E6549">
      <w:pPr>
        <w:pStyle w:val="ContactInfo"/>
        <w:jc w:val="left"/>
        <w:rPr>
          <w:rFonts w:ascii="Bell MT" w:hAnsi="Bell MT"/>
          <w:b/>
          <w:bCs/>
          <w:color w:val="0D594F" w:themeColor="accent6" w:themeShade="80"/>
          <w:sz w:val="32"/>
          <w:szCs w:val="32"/>
        </w:rPr>
      </w:pPr>
    </w:p>
    <w:p w14:paraId="1AB75655" w14:textId="540BDFDE" w:rsidR="007E6549" w:rsidRDefault="007E6549" w:rsidP="00544D64">
      <w:pPr>
        <w:pStyle w:val="ContactInfo"/>
        <w:jc w:val="left"/>
        <w:rPr>
          <w:rFonts w:ascii="Bell MT" w:hAnsi="Bell MT"/>
          <w:b/>
          <w:bCs/>
          <w:color w:val="0D594F" w:themeColor="accent6" w:themeShade="80"/>
          <w:sz w:val="32"/>
          <w:szCs w:val="32"/>
        </w:rPr>
      </w:pPr>
    </w:p>
    <w:p w14:paraId="669827C8" w14:textId="314AC04C" w:rsidR="00544D64" w:rsidRDefault="00544D64" w:rsidP="00544D64">
      <w:pPr>
        <w:pStyle w:val="ContactInfo"/>
        <w:jc w:val="left"/>
        <w:rPr>
          <w:rFonts w:ascii="Bell MT" w:hAnsi="Bell MT"/>
          <w:b/>
          <w:bCs/>
          <w:color w:val="0D594F" w:themeColor="accent6" w:themeShade="80"/>
          <w:sz w:val="32"/>
          <w:szCs w:val="32"/>
        </w:rPr>
      </w:pPr>
      <w:r>
        <w:rPr>
          <w:rFonts w:ascii="Bell MT" w:hAnsi="Bell MT"/>
          <w:b/>
          <w:bCs/>
          <w:color w:val="0D594F" w:themeColor="accent6" w:themeShade="80"/>
          <w:sz w:val="32"/>
          <w:szCs w:val="32"/>
        </w:rPr>
        <w:lastRenderedPageBreak/>
        <w:t>e) ROUND ROBIN CODE:</w:t>
      </w:r>
    </w:p>
    <w:p w14:paraId="1BBFF97B" w14:textId="60E986F6" w:rsidR="00544D64" w:rsidRDefault="00544D64" w:rsidP="00544D64">
      <w:pPr>
        <w:pStyle w:val="ContactInfo"/>
        <w:jc w:val="left"/>
        <w:rPr>
          <w:rFonts w:ascii="Bell MT" w:hAnsi="Bell MT"/>
          <w:b/>
          <w:bCs/>
          <w:color w:val="0D594F" w:themeColor="accent6" w:themeShade="80"/>
          <w:sz w:val="32"/>
          <w:szCs w:val="32"/>
        </w:rPr>
      </w:pPr>
    </w:p>
    <w:p w14:paraId="1ED46ED5" w14:textId="77777777" w:rsidR="00544D64" w:rsidRPr="00544D64" w:rsidRDefault="00544D64" w:rsidP="00544D6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544D64">
        <w:rPr>
          <w:rFonts w:ascii="Courier New" w:hAnsi="Courier New" w:cs="Courier New"/>
          <w:b/>
          <w:bCs/>
          <w:color w:val="auto"/>
        </w:rPr>
        <w:t>#include &lt;stdio.h&gt;</w:t>
      </w:r>
    </w:p>
    <w:p w14:paraId="56ACAD94" w14:textId="77777777" w:rsidR="00544D64" w:rsidRPr="00544D64" w:rsidRDefault="00544D64" w:rsidP="00544D6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</w:p>
    <w:p w14:paraId="398BFC8E" w14:textId="77777777" w:rsidR="00544D64" w:rsidRPr="00544D64" w:rsidRDefault="00544D64" w:rsidP="00544D6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544D64">
        <w:rPr>
          <w:rFonts w:ascii="Courier New" w:hAnsi="Courier New" w:cs="Courier New"/>
          <w:b/>
          <w:bCs/>
          <w:color w:val="auto"/>
        </w:rPr>
        <w:t>struct inputs{</w:t>
      </w:r>
    </w:p>
    <w:p w14:paraId="4A649BBE" w14:textId="77777777" w:rsidR="00544D64" w:rsidRPr="00544D64" w:rsidRDefault="00544D64" w:rsidP="00544D6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544D64">
        <w:rPr>
          <w:rFonts w:ascii="Courier New" w:hAnsi="Courier New" w:cs="Courier New"/>
          <w:b/>
          <w:bCs/>
          <w:color w:val="auto"/>
        </w:rPr>
        <w:t xml:space="preserve">    int arrival_time;</w:t>
      </w:r>
    </w:p>
    <w:p w14:paraId="10B79ECB" w14:textId="77777777" w:rsidR="00544D64" w:rsidRPr="00544D64" w:rsidRDefault="00544D64" w:rsidP="00544D6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544D64">
        <w:rPr>
          <w:rFonts w:ascii="Courier New" w:hAnsi="Courier New" w:cs="Courier New"/>
          <w:b/>
          <w:bCs/>
          <w:color w:val="auto"/>
        </w:rPr>
        <w:t xml:space="preserve">    int waiting_time;</w:t>
      </w:r>
    </w:p>
    <w:p w14:paraId="6F539242" w14:textId="77777777" w:rsidR="00544D64" w:rsidRPr="00544D64" w:rsidRDefault="00544D64" w:rsidP="00544D6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544D64">
        <w:rPr>
          <w:rFonts w:ascii="Courier New" w:hAnsi="Courier New" w:cs="Courier New"/>
          <w:b/>
          <w:bCs/>
          <w:color w:val="auto"/>
        </w:rPr>
        <w:t xml:space="preserve">    int turn_arround_time;</w:t>
      </w:r>
    </w:p>
    <w:p w14:paraId="741ED6E0" w14:textId="77777777" w:rsidR="00544D64" w:rsidRPr="00544D64" w:rsidRDefault="00544D64" w:rsidP="00544D6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544D64">
        <w:rPr>
          <w:rFonts w:ascii="Courier New" w:hAnsi="Courier New" w:cs="Courier New"/>
          <w:b/>
          <w:bCs/>
          <w:color w:val="auto"/>
        </w:rPr>
        <w:t xml:space="preserve">    int brust_time;</w:t>
      </w:r>
    </w:p>
    <w:p w14:paraId="5E26349A" w14:textId="77777777" w:rsidR="00544D64" w:rsidRPr="00544D64" w:rsidRDefault="00544D64" w:rsidP="00544D6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544D64">
        <w:rPr>
          <w:rFonts w:ascii="Courier New" w:hAnsi="Courier New" w:cs="Courier New"/>
          <w:b/>
          <w:bCs/>
          <w:color w:val="auto"/>
        </w:rPr>
        <w:t xml:space="preserve">    int temp_brust_time;</w:t>
      </w:r>
    </w:p>
    <w:p w14:paraId="7ABCE111" w14:textId="77777777" w:rsidR="00544D64" w:rsidRPr="00544D64" w:rsidRDefault="00544D64" w:rsidP="00544D6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544D64">
        <w:rPr>
          <w:rFonts w:ascii="Courier New" w:hAnsi="Courier New" w:cs="Courier New"/>
          <w:b/>
          <w:bCs/>
          <w:color w:val="auto"/>
        </w:rPr>
        <w:t xml:space="preserve">    int id;</w:t>
      </w:r>
    </w:p>
    <w:p w14:paraId="6D0A0A88" w14:textId="66F5513B" w:rsidR="00544D64" w:rsidRPr="00544D64" w:rsidRDefault="00544D64" w:rsidP="00544D6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544D64">
        <w:rPr>
          <w:rFonts w:ascii="Courier New" w:hAnsi="Courier New" w:cs="Courier New"/>
          <w:b/>
          <w:bCs/>
          <w:color w:val="auto"/>
        </w:rPr>
        <w:t>};</w:t>
      </w:r>
    </w:p>
    <w:p w14:paraId="354305A2" w14:textId="77777777" w:rsidR="00544D64" w:rsidRPr="00544D64" w:rsidRDefault="00544D64" w:rsidP="00544D6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544D64">
        <w:rPr>
          <w:rFonts w:ascii="Courier New" w:hAnsi="Courier New" w:cs="Courier New"/>
          <w:b/>
          <w:bCs/>
          <w:color w:val="auto"/>
        </w:rPr>
        <w:t>int time , i = 0, j = 0, n = 0, t, total_waiting_time = 0, total_turn_arround_time = 0,  pre_brust = 0;</w:t>
      </w:r>
    </w:p>
    <w:p w14:paraId="673BE600" w14:textId="77777777" w:rsidR="00544D64" w:rsidRPr="00544D64" w:rsidRDefault="00544D64" w:rsidP="00544D6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544D64">
        <w:rPr>
          <w:rFonts w:ascii="Courier New" w:hAnsi="Courier New" w:cs="Courier New"/>
          <w:b/>
          <w:bCs/>
          <w:color w:val="auto"/>
        </w:rPr>
        <w:t>float average_waiting_time = 0.0, average_turn_around_time = 0.0;</w:t>
      </w:r>
    </w:p>
    <w:p w14:paraId="7FF37925" w14:textId="77777777" w:rsidR="00544D64" w:rsidRPr="00544D64" w:rsidRDefault="00544D64" w:rsidP="00544D6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</w:p>
    <w:p w14:paraId="3A7B76E7" w14:textId="5CF74621" w:rsidR="00544D64" w:rsidRPr="00544D64" w:rsidRDefault="00544D64" w:rsidP="00544D6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544D64">
        <w:rPr>
          <w:rFonts w:ascii="Courier New" w:hAnsi="Courier New" w:cs="Courier New"/>
          <w:b/>
          <w:bCs/>
          <w:color w:val="auto"/>
        </w:rPr>
        <w:t xml:space="preserve">void </w:t>
      </w:r>
      <w:r w:rsidR="00334642" w:rsidRPr="00334642">
        <w:rPr>
          <w:rFonts w:ascii="Courier New" w:hAnsi="Courier New" w:cs="Courier New"/>
          <w:b/>
          <w:bCs/>
          <w:color w:val="auto"/>
        </w:rPr>
        <w:t>round_robin</w:t>
      </w:r>
      <w:r w:rsidRPr="00544D64">
        <w:rPr>
          <w:rFonts w:ascii="Courier New" w:hAnsi="Courier New" w:cs="Courier New"/>
          <w:b/>
          <w:bCs/>
          <w:color w:val="auto"/>
        </w:rPr>
        <w:t>(struct inputs *process){</w:t>
      </w:r>
    </w:p>
    <w:p w14:paraId="2D8D5C81" w14:textId="77777777" w:rsidR="00544D64" w:rsidRPr="00544D64" w:rsidRDefault="00544D64" w:rsidP="00544D6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544D64">
        <w:rPr>
          <w:rFonts w:ascii="Courier New" w:hAnsi="Courier New" w:cs="Courier New"/>
          <w:b/>
          <w:bCs/>
          <w:color w:val="auto"/>
        </w:rPr>
        <w:t xml:space="preserve">    process[0].waiting_time = 0;</w:t>
      </w:r>
    </w:p>
    <w:p w14:paraId="23227983" w14:textId="77777777" w:rsidR="00544D64" w:rsidRPr="00544D64" w:rsidRDefault="00544D64" w:rsidP="00544D6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544D64">
        <w:rPr>
          <w:rFonts w:ascii="Courier New" w:hAnsi="Courier New" w:cs="Courier New"/>
          <w:b/>
          <w:bCs/>
          <w:color w:val="auto"/>
        </w:rPr>
        <w:t xml:space="preserve">    int j, i;</w:t>
      </w:r>
    </w:p>
    <w:p w14:paraId="7C9C565A" w14:textId="77777777" w:rsidR="00544D64" w:rsidRPr="00544D64" w:rsidRDefault="00544D64" w:rsidP="00544D6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544D64">
        <w:rPr>
          <w:rFonts w:ascii="Courier New" w:hAnsi="Courier New" w:cs="Courier New"/>
          <w:b/>
          <w:bCs/>
          <w:color w:val="auto"/>
        </w:rPr>
        <w:t xml:space="preserve">    for (j = 0; j &lt; n; ){</w:t>
      </w:r>
    </w:p>
    <w:p w14:paraId="14A9AAA4" w14:textId="77777777" w:rsidR="00544D64" w:rsidRPr="00544D64" w:rsidRDefault="00544D64" w:rsidP="00544D6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544D64">
        <w:rPr>
          <w:rFonts w:ascii="Courier New" w:hAnsi="Courier New" w:cs="Courier New"/>
          <w:b/>
          <w:bCs/>
          <w:color w:val="auto"/>
        </w:rPr>
        <w:t xml:space="preserve">             for(i = 0; i &lt; n ;i++){</w:t>
      </w:r>
    </w:p>
    <w:p w14:paraId="4C041771" w14:textId="77777777" w:rsidR="00544D64" w:rsidRPr="00544D64" w:rsidRDefault="00544D64" w:rsidP="00544D6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544D64">
        <w:rPr>
          <w:rFonts w:ascii="Courier New" w:hAnsi="Courier New" w:cs="Courier New"/>
          <w:b/>
          <w:bCs/>
          <w:color w:val="auto"/>
        </w:rPr>
        <w:t xml:space="preserve">                if((process[i].arrival_time &lt;= total_turn_arround_time) &amp;&amp; (process[i].brust_time != -1)){</w:t>
      </w:r>
    </w:p>
    <w:p w14:paraId="540416ED" w14:textId="77777777" w:rsidR="00544D64" w:rsidRPr="00544D64" w:rsidRDefault="00544D64" w:rsidP="00544D6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544D64">
        <w:rPr>
          <w:rFonts w:ascii="Courier New" w:hAnsi="Courier New" w:cs="Courier New"/>
          <w:b/>
          <w:bCs/>
          <w:color w:val="auto"/>
        </w:rPr>
        <w:t xml:space="preserve">                process[i].waiting_time = pre_brust - process[i].arrival_time;</w:t>
      </w:r>
    </w:p>
    <w:p w14:paraId="3BF069E0" w14:textId="77777777" w:rsidR="00544D64" w:rsidRPr="00544D64" w:rsidRDefault="00544D64" w:rsidP="00544D6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544D64">
        <w:rPr>
          <w:rFonts w:ascii="Courier New" w:hAnsi="Courier New" w:cs="Courier New"/>
          <w:b/>
          <w:bCs/>
          <w:color w:val="auto"/>
        </w:rPr>
        <w:t xml:space="preserve">                process[i].waiting_time = (process[i].waiting_time &gt; 0) ? process[i].waiting_time : 0;</w:t>
      </w:r>
    </w:p>
    <w:p w14:paraId="111A7FCF" w14:textId="77777777" w:rsidR="00544D64" w:rsidRPr="00544D64" w:rsidRDefault="00544D64" w:rsidP="00544D6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544D64">
        <w:rPr>
          <w:rFonts w:ascii="Courier New" w:hAnsi="Courier New" w:cs="Courier New"/>
          <w:b/>
          <w:bCs/>
          <w:color w:val="auto"/>
        </w:rPr>
        <w:t xml:space="preserve">                process[i].turn_arround_time = process[i].waiting_time + process[i].brust_time;</w:t>
      </w:r>
    </w:p>
    <w:p w14:paraId="40A5DBFA" w14:textId="77777777" w:rsidR="00544D64" w:rsidRPr="00544D64" w:rsidRDefault="00544D64" w:rsidP="00544D6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544D64">
        <w:rPr>
          <w:rFonts w:ascii="Courier New" w:hAnsi="Courier New" w:cs="Courier New"/>
          <w:b/>
          <w:bCs/>
          <w:color w:val="auto"/>
        </w:rPr>
        <w:t xml:space="preserve">                total_turn_arround_time = total_turn_arround_time + process[i].turn_arround_time;</w:t>
      </w:r>
    </w:p>
    <w:p w14:paraId="35F4CD01" w14:textId="77777777" w:rsidR="00544D64" w:rsidRPr="00544D64" w:rsidRDefault="00544D64" w:rsidP="00544D6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544D64">
        <w:rPr>
          <w:rFonts w:ascii="Courier New" w:hAnsi="Courier New" w:cs="Courier New"/>
          <w:b/>
          <w:bCs/>
          <w:color w:val="auto"/>
        </w:rPr>
        <w:t xml:space="preserve">                total_waiting_time = total_waiting_time + process[i].waiting_time;</w:t>
      </w:r>
    </w:p>
    <w:p w14:paraId="0B696846" w14:textId="77777777" w:rsidR="00544D64" w:rsidRPr="00544D64" w:rsidRDefault="00544D64" w:rsidP="00544D6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544D64">
        <w:rPr>
          <w:rFonts w:ascii="Courier New" w:hAnsi="Courier New" w:cs="Courier New"/>
          <w:b/>
          <w:bCs/>
          <w:color w:val="auto"/>
        </w:rPr>
        <w:t xml:space="preserve">                process[i].waiting_time = (process[i].waiting_time &gt; 0) ? process[i].waiting_time : 0;</w:t>
      </w:r>
    </w:p>
    <w:p w14:paraId="65D1EECA" w14:textId="77777777" w:rsidR="00544D64" w:rsidRPr="00544D64" w:rsidRDefault="00544D64" w:rsidP="00544D6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544D64">
        <w:rPr>
          <w:rFonts w:ascii="Courier New" w:hAnsi="Courier New" w:cs="Courier New"/>
          <w:b/>
          <w:bCs/>
          <w:color w:val="auto"/>
        </w:rPr>
        <w:t xml:space="preserve">                pre_brust += process[i].brust_time;</w:t>
      </w:r>
    </w:p>
    <w:p w14:paraId="41C29F6A" w14:textId="77777777" w:rsidR="00544D64" w:rsidRPr="00544D64" w:rsidRDefault="00544D64" w:rsidP="00544D6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544D64">
        <w:rPr>
          <w:rFonts w:ascii="Courier New" w:hAnsi="Courier New" w:cs="Courier New"/>
          <w:b/>
          <w:bCs/>
          <w:color w:val="auto"/>
        </w:rPr>
        <w:t xml:space="preserve">                process[i].brust_time = process[i].brust_time - time;</w:t>
      </w:r>
    </w:p>
    <w:p w14:paraId="626A6BCA" w14:textId="77777777" w:rsidR="00544D64" w:rsidRPr="00544D64" w:rsidRDefault="00544D64" w:rsidP="00544D6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544D64">
        <w:rPr>
          <w:rFonts w:ascii="Courier New" w:hAnsi="Courier New" w:cs="Courier New"/>
          <w:b/>
          <w:bCs/>
          <w:color w:val="auto"/>
        </w:rPr>
        <w:t xml:space="preserve">                }</w:t>
      </w:r>
    </w:p>
    <w:p w14:paraId="27B60CC2" w14:textId="77777777" w:rsidR="00544D64" w:rsidRPr="00544D64" w:rsidRDefault="00544D64" w:rsidP="00544D6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544D64">
        <w:rPr>
          <w:rFonts w:ascii="Courier New" w:hAnsi="Courier New" w:cs="Courier New"/>
          <w:b/>
          <w:bCs/>
          <w:color w:val="auto"/>
        </w:rPr>
        <w:t xml:space="preserve">                 if(process[i].brust_time &lt;= 0){</w:t>
      </w:r>
    </w:p>
    <w:p w14:paraId="0E14494B" w14:textId="77777777" w:rsidR="00544D64" w:rsidRPr="00544D64" w:rsidRDefault="00544D64" w:rsidP="00544D6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544D64">
        <w:rPr>
          <w:rFonts w:ascii="Courier New" w:hAnsi="Courier New" w:cs="Courier New"/>
          <w:b/>
          <w:bCs/>
          <w:color w:val="auto"/>
        </w:rPr>
        <w:t xml:space="preserve">                        j++;</w:t>
      </w:r>
    </w:p>
    <w:p w14:paraId="3B4C7B6B" w14:textId="77777777" w:rsidR="00544D64" w:rsidRPr="00544D64" w:rsidRDefault="00544D64" w:rsidP="00544D6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544D64">
        <w:rPr>
          <w:rFonts w:ascii="Courier New" w:hAnsi="Courier New" w:cs="Courier New"/>
          <w:b/>
          <w:bCs/>
          <w:color w:val="auto"/>
        </w:rPr>
        <w:t xml:space="preserve">                    process[i].brust_time = -1;</w:t>
      </w:r>
    </w:p>
    <w:p w14:paraId="0027820E" w14:textId="77777777" w:rsidR="00544D64" w:rsidRPr="00544D64" w:rsidRDefault="00544D64" w:rsidP="00544D6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544D64">
        <w:rPr>
          <w:rFonts w:ascii="Courier New" w:hAnsi="Courier New" w:cs="Courier New"/>
          <w:b/>
          <w:bCs/>
          <w:color w:val="auto"/>
        </w:rPr>
        <w:t xml:space="preserve">                }</w:t>
      </w:r>
    </w:p>
    <w:p w14:paraId="68C6DF9F" w14:textId="6C3A434A" w:rsidR="00544D64" w:rsidRPr="00544D64" w:rsidRDefault="00544D64" w:rsidP="00544D6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544D64">
        <w:rPr>
          <w:rFonts w:ascii="Courier New" w:hAnsi="Courier New" w:cs="Courier New"/>
          <w:b/>
          <w:bCs/>
          <w:color w:val="auto"/>
        </w:rPr>
        <w:t xml:space="preserve">        }</w:t>
      </w:r>
    </w:p>
    <w:p w14:paraId="307DD828" w14:textId="77777777" w:rsidR="00544D64" w:rsidRPr="00544D64" w:rsidRDefault="00544D64" w:rsidP="00544D6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544D64">
        <w:rPr>
          <w:rFonts w:ascii="Courier New" w:hAnsi="Courier New" w:cs="Courier New"/>
          <w:b/>
          <w:bCs/>
          <w:color w:val="auto"/>
        </w:rPr>
        <w:t xml:space="preserve">    }</w:t>
      </w:r>
    </w:p>
    <w:p w14:paraId="66DA3552" w14:textId="77777777" w:rsidR="00544D64" w:rsidRPr="00544D64" w:rsidRDefault="00544D64" w:rsidP="00544D6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544D64">
        <w:rPr>
          <w:rFonts w:ascii="Courier New" w:hAnsi="Courier New" w:cs="Courier New"/>
          <w:b/>
          <w:bCs/>
          <w:color w:val="auto"/>
        </w:rPr>
        <w:t>}</w:t>
      </w:r>
    </w:p>
    <w:p w14:paraId="72EAEC41" w14:textId="7B5CCE31" w:rsidR="00544D64" w:rsidRPr="00544D64" w:rsidRDefault="00544D64" w:rsidP="00544D6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544D64">
        <w:rPr>
          <w:rFonts w:ascii="Courier New" w:hAnsi="Courier New" w:cs="Courier New"/>
          <w:b/>
          <w:bCs/>
          <w:color w:val="auto"/>
        </w:rPr>
        <w:t>int main(){</w:t>
      </w:r>
    </w:p>
    <w:p w14:paraId="3976710D" w14:textId="77777777" w:rsidR="00544D64" w:rsidRPr="00544D64" w:rsidRDefault="00544D64" w:rsidP="00544D6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544D64">
        <w:rPr>
          <w:rFonts w:ascii="Courier New" w:hAnsi="Courier New" w:cs="Courier New"/>
          <w:b/>
          <w:bCs/>
          <w:color w:val="auto"/>
        </w:rPr>
        <w:t>printf("total number of process\n");</w:t>
      </w:r>
    </w:p>
    <w:p w14:paraId="0FDBC7E2" w14:textId="77777777" w:rsidR="00544D64" w:rsidRPr="00544D64" w:rsidRDefault="00544D64" w:rsidP="00544D6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544D64">
        <w:rPr>
          <w:rFonts w:ascii="Courier New" w:hAnsi="Courier New" w:cs="Courier New"/>
          <w:b/>
          <w:bCs/>
          <w:color w:val="auto"/>
        </w:rPr>
        <w:t>scanf("%d",&amp;n);</w:t>
      </w:r>
    </w:p>
    <w:p w14:paraId="7D8FD980" w14:textId="77777777" w:rsidR="00544D64" w:rsidRPr="00544D64" w:rsidRDefault="00544D64" w:rsidP="00544D6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544D64">
        <w:rPr>
          <w:rFonts w:ascii="Courier New" w:hAnsi="Courier New" w:cs="Courier New"/>
          <w:b/>
          <w:bCs/>
          <w:color w:val="auto"/>
        </w:rPr>
        <w:t>printf("Enter timegap\n");</w:t>
      </w:r>
    </w:p>
    <w:p w14:paraId="129810BE" w14:textId="77777777" w:rsidR="00544D64" w:rsidRPr="00544D64" w:rsidRDefault="00544D64" w:rsidP="00544D6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544D64">
        <w:rPr>
          <w:rFonts w:ascii="Courier New" w:hAnsi="Courier New" w:cs="Courier New"/>
          <w:b/>
          <w:bCs/>
          <w:color w:val="auto"/>
        </w:rPr>
        <w:t>scanf("%d", &amp;time);</w:t>
      </w:r>
    </w:p>
    <w:p w14:paraId="6EC70BA2" w14:textId="77777777" w:rsidR="00544D64" w:rsidRPr="00544D64" w:rsidRDefault="00544D64" w:rsidP="00544D6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544D64">
        <w:rPr>
          <w:rFonts w:ascii="Courier New" w:hAnsi="Courier New" w:cs="Courier New"/>
          <w:b/>
          <w:bCs/>
          <w:color w:val="auto"/>
        </w:rPr>
        <w:t>struct inputs process[n];</w:t>
      </w:r>
    </w:p>
    <w:p w14:paraId="6516320C" w14:textId="77777777" w:rsidR="00544D64" w:rsidRPr="00544D64" w:rsidRDefault="00544D64" w:rsidP="00544D6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</w:p>
    <w:p w14:paraId="1F8ADB4A" w14:textId="77777777" w:rsidR="00544D64" w:rsidRPr="00544D64" w:rsidRDefault="00544D64" w:rsidP="00544D6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544D64">
        <w:rPr>
          <w:rFonts w:ascii="Courier New" w:hAnsi="Courier New" w:cs="Courier New"/>
          <w:b/>
          <w:bCs/>
          <w:color w:val="auto"/>
        </w:rPr>
        <w:t>for(i=0;i&lt;n;i++)</w:t>
      </w:r>
    </w:p>
    <w:p w14:paraId="2D0B730F" w14:textId="77777777" w:rsidR="00544D64" w:rsidRPr="00544D64" w:rsidRDefault="00544D64" w:rsidP="00544D6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544D64">
        <w:rPr>
          <w:rFonts w:ascii="Courier New" w:hAnsi="Courier New" w:cs="Courier New"/>
          <w:b/>
          <w:bCs/>
          <w:color w:val="auto"/>
        </w:rPr>
        <w:t>{</w:t>
      </w:r>
    </w:p>
    <w:p w14:paraId="2B49E3BD" w14:textId="77777777" w:rsidR="00544D64" w:rsidRPr="00544D64" w:rsidRDefault="00544D64" w:rsidP="00544D6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544D64">
        <w:rPr>
          <w:rFonts w:ascii="Courier New" w:hAnsi="Courier New" w:cs="Courier New"/>
          <w:b/>
          <w:bCs/>
          <w:color w:val="auto"/>
        </w:rPr>
        <w:t xml:space="preserve"> printf("\nBurst Time");</w:t>
      </w:r>
    </w:p>
    <w:p w14:paraId="4CB2829B" w14:textId="77777777" w:rsidR="00544D64" w:rsidRPr="00544D64" w:rsidRDefault="00544D64" w:rsidP="00544D6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544D64">
        <w:rPr>
          <w:rFonts w:ascii="Courier New" w:hAnsi="Courier New" w:cs="Courier New"/>
          <w:b/>
          <w:bCs/>
          <w:color w:val="auto"/>
        </w:rPr>
        <w:t xml:space="preserve"> scanf("\n %d",&amp;process[i].brust_time);</w:t>
      </w:r>
    </w:p>
    <w:p w14:paraId="77494FF1" w14:textId="77777777" w:rsidR="00544D64" w:rsidRPr="00544D64" w:rsidRDefault="00544D64" w:rsidP="00544D6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544D64">
        <w:rPr>
          <w:rFonts w:ascii="Courier New" w:hAnsi="Courier New" w:cs="Courier New"/>
          <w:b/>
          <w:bCs/>
          <w:color w:val="auto"/>
        </w:rPr>
        <w:t xml:space="preserve"> printf("\nArrival Time");</w:t>
      </w:r>
    </w:p>
    <w:p w14:paraId="528CD65F" w14:textId="77777777" w:rsidR="00544D64" w:rsidRPr="00544D64" w:rsidRDefault="00544D64" w:rsidP="00544D6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544D64">
        <w:rPr>
          <w:rFonts w:ascii="Courier New" w:hAnsi="Courier New" w:cs="Courier New"/>
          <w:b/>
          <w:bCs/>
          <w:color w:val="auto"/>
        </w:rPr>
        <w:t xml:space="preserve"> process[i].temp_brust_time = process[i].brust_time;</w:t>
      </w:r>
    </w:p>
    <w:p w14:paraId="0008E43D" w14:textId="77777777" w:rsidR="00544D64" w:rsidRPr="00544D64" w:rsidRDefault="00544D64" w:rsidP="00544D6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544D64">
        <w:rPr>
          <w:rFonts w:ascii="Courier New" w:hAnsi="Courier New" w:cs="Courier New"/>
          <w:b/>
          <w:bCs/>
          <w:color w:val="auto"/>
        </w:rPr>
        <w:t xml:space="preserve"> scanf("\n %d",&amp;process[i].arrival_time);</w:t>
      </w:r>
    </w:p>
    <w:p w14:paraId="7028B6F3" w14:textId="77777777" w:rsidR="00544D64" w:rsidRPr="00544D64" w:rsidRDefault="00544D64" w:rsidP="00544D6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544D64">
        <w:rPr>
          <w:rFonts w:ascii="Courier New" w:hAnsi="Courier New" w:cs="Courier New"/>
          <w:b/>
          <w:bCs/>
          <w:color w:val="auto"/>
        </w:rPr>
        <w:t xml:space="preserve"> process[i].id = i;</w:t>
      </w:r>
    </w:p>
    <w:p w14:paraId="64FF6A5C" w14:textId="77777777" w:rsidR="00544D64" w:rsidRPr="00544D64" w:rsidRDefault="00544D64" w:rsidP="00544D6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544D64">
        <w:rPr>
          <w:rFonts w:ascii="Courier New" w:hAnsi="Courier New" w:cs="Courier New"/>
          <w:b/>
          <w:bCs/>
          <w:color w:val="auto"/>
        </w:rPr>
        <w:t xml:space="preserve"> process[i].turn_arround_time = process[i].waiting_time = 0;</w:t>
      </w:r>
    </w:p>
    <w:p w14:paraId="5C7A44BC" w14:textId="325F2370" w:rsidR="00544D64" w:rsidRPr="00544D64" w:rsidRDefault="00544D64" w:rsidP="00544D6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544D64">
        <w:rPr>
          <w:rFonts w:ascii="Courier New" w:hAnsi="Courier New" w:cs="Courier New"/>
          <w:b/>
          <w:bCs/>
          <w:color w:val="auto"/>
        </w:rPr>
        <w:t>}</w:t>
      </w:r>
    </w:p>
    <w:p w14:paraId="59ABBE7B" w14:textId="77777777" w:rsidR="00544D64" w:rsidRPr="00544D64" w:rsidRDefault="00544D64" w:rsidP="00544D6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544D64">
        <w:rPr>
          <w:rFonts w:ascii="Courier New" w:hAnsi="Courier New" w:cs="Courier New"/>
          <w:b/>
          <w:bCs/>
          <w:color w:val="auto"/>
        </w:rPr>
        <w:t>process[0].waiting_time = 0;</w:t>
      </w:r>
    </w:p>
    <w:p w14:paraId="2CB75AE3" w14:textId="77777777" w:rsidR="00544D64" w:rsidRPr="00544D64" w:rsidRDefault="00544D64" w:rsidP="00544D6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544D64">
        <w:rPr>
          <w:rFonts w:ascii="Courier New" w:hAnsi="Courier New" w:cs="Courier New"/>
          <w:b/>
          <w:bCs/>
          <w:color w:val="auto"/>
        </w:rPr>
        <w:t>struct inputs t;</w:t>
      </w:r>
    </w:p>
    <w:p w14:paraId="11268704" w14:textId="77777777" w:rsidR="00544D64" w:rsidRPr="00544D64" w:rsidRDefault="00544D64" w:rsidP="00544D6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</w:p>
    <w:p w14:paraId="0E16620C" w14:textId="667C7990" w:rsidR="00544D64" w:rsidRPr="00544D64" w:rsidRDefault="001C37D0" w:rsidP="00544D6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1C37D0">
        <w:rPr>
          <w:rFonts w:ascii="Courier New" w:hAnsi="Courier New" w:cs="Courier New"/>
          <w:b/>
          <w:bCs/>
          <w:color w:val="auto"/>
        </w:rPr>
        <w:t>round_robin</w:t>
      </w:r>
      <w:r w:rsidR="00544D64" w:rsidRPr="00544D64">
        <w:rPr>
          <w:rFonts w:ascii="Courier New" w:hAnsi="Courier New" w:cs="Courier New"/>
          <w:b/>
          <w:bCs/>
          <w:color w:val="auto"/>
        </w:rPr>
        <w:t>(process);</w:t>
      </w:r>
    </w:p>
    <w:p w14:paraId="0BBC25AD" w14:textId="77777777" w:rsidR="00544D64" w:rsidRPr="00544D64" w:rsidRDefault="00544D64" w:rsidP="00544D6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</w:p>
    <w:p w14:paraId="4BFE23FB" w14:textId="77777777" w:rsidR="00544D64" w:rsidRPr="00544D64" w:rsidRDefault="00544D64" w:rsidP="00544D6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544D64">
        <w:rPr>
          <w:rFonts w:ascii="Courier New" w:hAnsi="Courier New" w:cs="Courier New"/>
          <w:b/>
          <w:bCs/>
          <w:color w:val="auto"/>
        </w:rPr>
        <w:t>printf("Pid\tBurst time\t Arrival time\t WaitingTime\t Turn Arround Time\n");</w:t>
      </w:r>
    </w:p>
    <w:p w14:paraId="6FB72E9F" w14:textId="77777777" w:rsidR="00544D64" w:rsidRPr="00544D64" w:rsidRDefault="00544D64" w:rsidP="00544D6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544D64">
        <w:rPr>
          <w:rFonts w:ascii="Courier New" w:hAnsi="Courier New" w:cs="Courier New"/>
          <w:b/>
          <w:bCs/>
          <w:color w:val="auto"/>
        </w:rPr>
        <w:t>for(i=0;i&lt;n;i++){</w:t>
      </w:r>
    </w:p>
    <w:p w14:paraId="61846CD1" w14:textId="77777777" w:rsidR="00544D64" w:rsidRPr="00544D64" w:rsidRDefault="00544D64" w:rsidP="00544D6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544D64">
        <w:rPr>
          <w:rFonts w:ascii="Courier New" w:hAnsi="Courier New" w:cs="Courier New"/>
          <w:b/>
          <w:bCs/>
          <w:color w:val="auto"/>
        </w:rPr>
        <w:t xml:space="preserve">    printf("\n%d\t\t%d\t\t%d\t\t%d\t\t%d",process[i].id ,process[i].temp_brust_time, process[i].arrival_time, process[i].waiting_time,process[i].turn_arround_time);</w:t>
      </w:r>
    </w:p>
    <w:p w14:paraId="304F6CDC" w14:textId="77777777" w:rsidR="00544D64" w:rsidRPr="00544D64" w:rsidRDefault="00544D64" w:rsidP="00544D6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544D64">
        <w:rPr>
          <w:rFonts w:ascii="Courier New" w:hAnsi="Courier New" w:cs="Courier New"/>
          <w:b/>
          <w:bCs/>
          <w:color w:val="auto"/>
        </w:rPr>
        <w:t>}</w:t>
      </w:r>
    </w:p>
    <w:p w14:paraId="72101314" w14:textId="77777777" w:rsidR="00544D64" w:rsidRPr="00544D64" w:rsidRDefault="00544D64" w:rsidP="00544D6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</w:p>
    <w:p w14:paraId="6DB8DA54" w14:textId="77777777" w:rsidR="00544D64" w:rsidRPr="00544D64" w:rsidRDefault="00544D64" w:rsidP="00544D6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544D64">
        <w:rPr>
          <w:rFonts w:ascii="Courier New" w:hAnsi="Courier New" w:cs="Courier New"/>
          <w:b/>
          <w:bCs/>
          <w:color w:val="auto"/>
        </w:rPr>
        <w:t>average_waiting_time = (float)total_waiting_time / n;</w:t>
      </w:r>
    </w:p>
    <w:p w14:paraId="679CB04A" w14:textId="77777777" w:rsidR="00544D64" w:rsidRPr="00544D64" w:rsidRDefault="00544D64" w:rsidP="00544D6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544D64">
        <w:rPr>
          <w:rFonts w:ascii="Courier New" w:hAnsi="Courier New" w:cs="Courier New"/>
          <w:b/>
          <w:bCs/>
          <w:color w:val="auto"/>
        </w:rPr>
        <w:t>average_turn_around_time = (float)total_turn_arround_time / n;</w:t>
      </w:r>
    </w:p>
    <w:p w14:paraId="0123F6C1" w14:textId="77777777" w:rsidR="00544D64" w:rsidRPr="00544D64" w:rsidRDefault="00544D64" w:rsidP="00544D6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544D64">
        <w:rPr>
          <w:rFonts w:ascii="Courier New" w:hAnsi="Courier New" w:cs="Courier New"/>
          <w:b/>
          <w:bCs/>
          <w:color w:val="auto"/>
        </w:rPr>
        <w:t>printf("\n\nAvg.Waiting Time: %f\nAvg.Turn Around Time: %f\n",average_waiting_time,average_turn_around_time);</w:t>
      </w:r>
    </w:p>
    <w:p w14:paraId="5BBE04DB" w14:textId="77777777" w:rsidR="00544D64" w:rsidRPr="00544D64" w:rsidRDefault="00544D64" w:rsidP="00544D64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544D64">
        <w:rPr>
          <w:rFonts w:ascii="Courier New" w:hAnsi="Courier New" w:cs="Courier New"/>
          <w:b/>
          <w:bCs/>
          <w:color w:val="auto"/>
        </w:rPr>
        <w:t>return 0;</w:t>
      </w:r>
    </w:p>
    <w:p w14:paraId="6818576E" w14:textId="04BE3119" w:rsidR="00544D64" w:rsidRPr="00544D64" w:rsidRDefault="00544D64" w:rsidP="00334642">
      <w:pPr>
        <w:pStyle w:val="ContactInfo"/>
        <w:jc w:val="left"/>
        <w:rPr>
          <w:rFonts w:ascii="Bell MT" w:hAnsi="Bell MT"/>
          <w:b/>
          <w:bCs/>
          <w:color w:val="0D594F" w:themeColor="accent6" w:themeShade="80"/>
          <w:sz w:val="32"/>
          <w:szCs w:val="32"/>
        </w:rPr>
      </w:pPr>
      <w:r w:rsidRPr="00544D64">
        <w:rPr>
          <w:rFonts w:ascii="Courier New" w:hAnsi="Courier New" w:cs="Courier New"/>
          <w:b/>
          <w:bCs/>
          <w:color w:val="auto"/>
        </w:rPr>
        <w:t>}</w:t>
      </w:r>
    </w:p>
    <w:p w14:paraId="08DEFC0B" w14:textId="481C1ECB" w:rsidR="00544D64" w:rsidRPr="00544D64" w:rsidRDefault="00544D64" w:rsidP="00544D64">
      <w:pPr>
        <w:pStyle w:val="ContactInfo"/>
        <w:jc w:val="left"/>
        <w:rPr>
          <w:rFonts w:ascii="Bell MT" w:hAnsi="Bell MT"/>
          <w:b/>
          <w:bCs/>
          <w:color w:val="0D594F" w:themeColor="accent6" w:themeShade="80"/>
        </w:rPr>
      </w:pPr>
      <w:r>
        <w:rPr>
          <w:rFonts w:ascii="Bell MT" w:hAnsi="Bell MT"/>
          <w:b/>
          <w:bCs/>
          <w:color w:val="0D594F" w:themeColor="accent6" w:themeShade="80"/>
          <w:sz w:val="32"/>
          <w:szCs w:val="32"/>
        </w:rPr>
        <w:t xml:space="preserve">ROUND ROBIN OUTPUT </w:t>
      </w:r>
      <w:r w:rsidRPr="00544D64">
        <w:rPr>
          <w:rFonts w:ascii="Bell MT" w:hAnsi="Bell MT"/>
          <w:b/>
          <w:bCs/>
          <w:i/>
          <w:iCs/>
          <w:color w:val="FF0000"/>
        </w:rPr>
        <w:t>(Not giving expected output)</w:t>
      </w:r>
    </w:p>
    <w:p w14:paraId="79EB6C19" w14:textId="006AC2EE" w:rsidR="00544D64" w:rsidRDefault="00334642" w:rsidP="00544D64">
      <w:pPr>
        <w:pStyle w:val="ContactInfo"/>
        <w:jc w:val="left"/>
        <w:rPr>
          <w:rFonts w:ascii="Bell MT" w:hAnsi="Bell MT"/>
          <w:b/>
          <w:bCs/>
          <w:color w:val="0D594F" w:themeColor="accent6" w:themeShade="80"/>
          <w:sz w:val="32"/>
          <w:szCs w:val="32"/>
        </w:rPr>
      </w:pPr>
      <w:r w:rsidRPr="00334642">
        <w:rPr>
          <w:rFonts w:ascii="Bell MT" w:hAnsi="Bell MT"/>
          <w:b/>
          <w:bCs/>
          <w:color w:val="0D594F" w:themeColor="accent6" w:themeShade="80"/>
          <w:sz w:val="32"/>
          <w:szCs w:val="32"/>
        </w:rPr>
        <w:drawing>
          <wp:inline distT="0" distB="0" distL="0" distR="0" wp14:anchorId="1AC4E461" wp14:editId="27F8643B">
            <wp:extent cx="4621237" cy="3557719"/>
            <wp:effectExtent l="0" t="0" r="8255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7532" cy="3608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D242E" w14:textId="455A7E63" w:rsidR="00C6554A" w:rsidRDefault="003F16E0" w:rsidP="00397CF3">
      <w:pPr>
        <w:pStyle w:val="ContactInfo"/>
      </w:pPr>
      <w:r w:rsidRPr="003F16E0">
        <w:rPr>
          <w:noProof/>
        </w:rPr>
        <w:lastRenderedPageBreak/>
        <w:drawing>
          <wp:inline distT="0" distB="0" distL="0" distR="0" wp14:anchorId="36053C27" wp14:editId="49832810">
            <wp:extent cx="7144453" cy="1009650"/>
            <wp:effectExtent l="57150" t="57150" r="56515" b="571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57406" cy="1011481"/>
                    </a:xfrm>
                    <a:prstGeom prst="rect">
                      <a:avLst/>
                    </a:prstGeom>
                    <a:ln w="57150">
                      <a:solidFill>
                        <a:schemeClr val="accent6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90E1C93" w14:textId="0D6B291E" w:rsidR="003F16E0" w:rsidRDefault="003F16E0" w:rsidP="003F16E0">
      <w:pPr>
        <w:pStyle w:val="ContactInfo"/>
        <w:jc w:val="left"/>
      </w:pPr>
    </w:p>
    <w:p w14:paraId="63152516" w14:textId="74BA756B" w:rsidR="003F16E0" w:rsidRDefault="003F16E0" w:rsidP="003F16E0">
      <w:pPr>
        <w:pStyle w:val="ContactInfo"/>
        <w:jc w:val="left"/>
        <w:rPr>
          <w:rFonts w:ascii="Bell MT" w:hAnsi="Bell MT"/>
          <w:b/>
          <w:bCs/>
          <w:color w:val="0D594F" w:themeColor="accent6" w:themeShade="80"/>
          <w:sz w:val="32"/>
          <w:szCs w:val="32"/>
          <w:u w:val="single"/>
        </w:rPr>
      </w:pPr>
      <w:r w:rsidRPr="003F16E0">
        <w:rPr>
          <w:rFonts w:ascii="Bell MT" w:hAnsi="Bell MT"/>
          <w:b/>
          <w:bCs/>
          <w:color w:val="0D594F" w:themeColor="accent6" w:themeShade="80"/>
          <w:sz w:val="32"/>
          <w:szCs w:val="32"/>
          <w:u w:val="single"/>
        </w:rPr>
        <w:t>CODE:</w:t>
      </w:r>
    </w:p>
    <w:p w14:paraId="2C085096" w14:textId="77777777" w:rsidR="003F16E0" w:rsidRPr="003F16E0" w:rsidRDefault="003F16E0" w:rsidP="003F16E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3F16E0">
        <w:rPr>
          <w:rFonts w:ascii="Courier New" w:hAnsi="Courier New" w:cs="Courier New"/>
          <w:b/>
          <w:bCs/>
          <w:color w:val="auto"/>
        </w:rPr>
        <w:t>#include&lt;stdio.h&gt;</w:t>
      </w:r>
    </w:p>
    <w:p w14:paraId="56086455" w14:textId="77777777" w:rsidR="003F16E0" w:rsidRPr="003F16E0" w:rsidRDefault="003F16E0" w:rsidP="003F16E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3F16E0">
        <w:rPr>
          <w:rFonts w:ascii="Courier New" w:hAnsi="Courier New" w:cs="Courier New"/>
          <w:b/>
          <w:bCs/>
          <w:color w:val="auto"/>
        </w:rPr>
        <w:t>#include&lt;pthread.h&gt;</w:t>
      </w:r>
    </w:p>
    <w:p w14:paraId="1AFDE28E" w14:textId="77777777" w:rsidR="003F16E0" w:rsidRPr="003F16E0" w:rsidRDefault="003F16E0" w:rsidP="003F16E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3F16E0">
        <w:rPr>
          <w:rFonts w:ascii="Courier New" w:hAnsi="Courier New" w:cs="Courier New"/>
          <w:b/>
          <w:bCs/>
          <w:color w:val="auto"/>
        </w:rPr>
        <w:t>#include&lt;stdlib.h&gt;</w:t>
      </w:r>
    </w:p>
    <w:p w14:paraId="18E9149D" w14:textId="77777777" w:rsidR="003F16E0" w:rsidRPr="003F16E0" w:rsidRDefault="003F16E0" w:rsidP="003F16E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3F16E0">
        <w:rPr>
          <w:rFonts w:ascii="Courier New" w:hAnsi="Courier New" w:cs="Courier New"/>
          <w:b/>
          <w:bCs/>
          <w:color w:val="auto"/>
        </w:rPr>
        <w:t>#include&lt;string.h&gt;</w:t>
      </w:r>
    </w:p>
    <w:p w14:paraId="40C89943" w14:textId="77777777" w:rsidR="003F16E0" w:rsidRPr="003F16E0" w:rsidRDefault="003F16E0" w:rsidP="003F16E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3F16E0">
        <w:rPr>
          <w:rFonts w:ascii="Courier New" w:hAnsi="Courier New" w:cs="Courier New"/>
          <w:b/>
          <w:bCs/>
          <w:color w:val="auto"/>
        </w:rPr>
        <w:t>#include&lt;unistd.h&gt;</w:t>
      </w:r>
    </w:p>
    <w:p w14:paraId="6AAC6B17" w14:textId="77777777" w:rsidR="003F16E0" w:rsidRPr="003F16E0" w:rsidRDefault="003F16E0" w:rsidP="003F16E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3F16E0">
        <w:rPr>
          <w:rFonts w:ascii="Courier New" w:hAnsi="Courier New" w:cs="Courier New"/>
          <w:b/>
          <w:bCs/>
          <w:color w:val="auto"/>
        </w:rPr>
        <w:t>#define MAXNAME 50</w:t>
      </w:r>
    </w:p>
    <w:p w14:paraId="739543B1" w14:textId="77777777" w:rsidR="003F16E0" w:rsidRPr="003F16E0" w:rsidRDefault="003F16E0" w:rsidP="003F16E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3F16E0">
        <w:rPr>
          <w:rFonts w:ascii="Courier New" w:hAnsi="Courier New" w:cs="Courier New"/>
          <w:b/>
          <w:bCs/>
          <w:color w:val="auto"/>
        </w:rPr>
        <w:t>#define MAXLENGTH 5000</w:t>
      </w:r>
    </w:p>
    <w:p w14:paraId="4052E48C" w14:textId="77777777" w:rsidR="003F16E0" w:rsidRPr="003F16E0" w:rsidRDefault="003F16E0" w:rsidP="003F16E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</w:p>
    <w:p w14:paraId="4716A374" w14:textId="77777777" w:rsidR="003F16E0" w:rsidRPr="003F16E0" w:rsidRDefault="003F16E0" w:rsidP="003F16E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3F16E0">
        <w:rPr>
          <w:rFonts w:ascii="Courier New" w:hAnsi="Courier New" w:cs="Courier New"/>
          <w:b/>
          <w:bCs/>
          <w:color w:val="auto"/>
        </w:rPr>
        <w:t>char file1[MAXNAME];</w:t>
      </w:r>
    </w:p>
    <w:p w14:paraId="4A8975C0" w14:textId="77777777" w:rsidR="003F16E0" w:rsidRPr="003F16E0" w:rsidRDefault="003F16E0" w:rsidP="003F16E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3F16E0">
        <w:rPr>
          <w:rFonts w:ascii="Courier New" w:hAnsi="Courier New" w:cs="Courier New"/>
          <w:b/>
          <w:bCs/>
          <w:color w:val="auto"/>
        </w:rPr>
        <w:t>char file2[MAXNAME];</w:t>
      </w:r>
    </w:p>
    <w:p w14:paraId="16773413" w14:textId="77777777" w:rsidR="003F16E0" w:rsidRPr="003F16E0" w:rsidRDefault="003F16E0" w:rsidP="003F16E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3F16E0">
        <w:rPr>
          <w:rFonts w:ascii="Courier New" w:hAnsi="Courier New" w:cs="Courier New"/>
          <w:b/>
          <w:bCs/>
          <w:color w:val="auto"/>
        </w:rPr>
        <w:t>char output_string[MAXLENGTH];</w:t>
      </w:r>
    </w:p>
    <w:p w14:paraId="761570E6" w14:textId="77777777" w:rsidR="003F16E0" w:rsidRPr="003F16E0" w:rsidRDefault="003F16E0" w:rsidP="003F16E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</w:p>
    <w:p w14:paraId="2F992A02" w14:textId="77777777" w:rsidR="003F16E0" w:rsidRPr="003F16E0" w:rsidRDefault="003F16E0" w:rsidP="003F16E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</w:p>
    <w:p w14:paraId="21ED4B59" w14:textId="592DC10B" w:rsidR="003F16E0" w:rsidRPr="003F16E0" w:rsidRDefault="003F16E0" w:rsidP="003F16E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3F16E0">
        <w:rPr>
          <w:rFonts w:ascii="Courier New" w:hAnsi="Courier New" w:cs="Courier New"/>
          <w:b/>
          <w:bCs/>
          <w:color w:val="auto"/>
        </w:rPr>
        <w:t>void* copy_file(void * arg){</w:t>
      </w:r>
      <w:r w:rsidR="00D633BF">
        <w:rPr>
          <w:rFonts w:ascii="Courier New" w:hAnsi="Courier New" w:cs="Courier New"/>
          <w:b/>
          <w:bCs/>
          <w:color w:val="auto"/>
        </w:rPr>
        <w:t xml:space="preserve"> </w:t>
      </w:r>
      <w:r w:rsidRPr="00D633BF">
        <w:rPr>
          <w:rFonts w:ascii="Courier New" w:hAnsi="Courier New" w:cs="Courier New"/>
          <w:b/>
          <w:bCs/>
          <w:color w:val="00B050"/>
        </w:rPr>
        <w:t>//for thread_1</w:t>
      </w:r>
    </w:p>
    <w:p w14:paraId="277046C9" w14:textId="77777777" w:rsidR="003F16E0" w:rsidRPr="003F16E0" w:rsidRDefault="003F16E0" w:rsidP="003F16E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3F16E0">
        <w:rPr>
          <w:rFonts w:ascii="Courier New" w:hAnsi="Courier New" w:cs="Courier New"/>
          <w:b/>
          <w:bCs/>
          <w:color w:val="auto"/>
        </w:rPr>
        <w:t xml:space="preserve">    FILE *fp1, *fp2;</w:t>
      </w:r>
    </w:p>
    <w:p w14:paraId="1958625E" w14:textId="77777777" w:rsidR="003F16E0" w:rsidRPr="003F16E0" w:rsidRDefault="003F16E0" w:rsidP="003F16E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3F16E0">
        <w:rPr>
          <w:rFonts w:ascii="Courier New" w:hAnsi="Courier New" w:cs="Courier New"/>
          <w:b/>
          <w:bCs/>
          <w:color w:val="auto"/>
        </w:rPr>
        <w:t xml:space="preserve">    int c = 0;</w:t>
      </w:r>
    </w:p>
    <w:p w14:paraId="6EC25F5A" w14:textId="77777777" w:rsidR="003F16E0" w:rsidRPr="003F16E0" w:rsidRDefault="003F16E0" w:rsidP="003F16E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3F16E0">
        <w:rPr>
          <w:rFonts w:ascii="Courier New" w:hAnsi="Courier New" w:cs="Courier New"/>
          <w:b/>
          <w:bCs/>
          <w:color w:val="auto"/>
        </w:rPr>
        <w:t xml:space="preserve">    if(!(fp1 = fopen(file1, "r"))){</w:t>
      </w:r>
    </w:p>
    <w:p w14:paraId="31D0EA2B" w14:textId="77777777" w:rsidR="003F16E0" w:rsidRPr="003F16E0" w:rsidRDefault="003F16E0" w:rsidP="003F16E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3F16E0">
        <w:rPr>
          <w:rFonts w:ascii="Courier New" w:hAnsi="Courier New" w:cs="Courier New"/>
          <w:b/>
          <w:bCs/>
          <w:color w:val="auto"/>
        </w:rPr>
        <w:t xml:space="preserve">        perror("File 1 cannot be opened");</w:t>
      </w:r>
    </w:p>
    <w:p w14:paraId="36B451CF" w14:textId="77777777" w:rsidR="003F16E0" w:rsidRPr="003F16E0" w:rsidRDefault="003F16E0" w:rsidP="003F16E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3F16E0">
        <w:rPr>
          <w:rFonts w:ascii="Courier New" w:hAnsi="Courier New" w:cs="Courier New"/>
          <w:b/>
          <w:bCs/>
          <w:color w:val="auto"/>
        </w:rPr>
        <w:t xml:space="preserve">    }</w:t>
      </w:r>
    </w:p>
    <w:p w14:paraId="3EB3320A" w14:textId="77777777" w:rsidR="003F16E0" w:rsidRPr="003F16E0" w:rsidRDefault="003F16E0" w:rsidP="003F16E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3F16E0">
        <w:rPr>
          <w:rFonts w:ascii="Courier New" w:hAnsi="Courier New" w:cs="Courier New"/>
          <w:b/>
          <w:bCs/>
          <w:color w:val="auto"/>
        </w:rPr>
        <w:t xml:space="preserve">    if(!(fp2 = fopen(file2, "w"))){</w:t>
      </w:r>
    </w:p>
    <w:p w14:paraId="7B937A2D" w14:textId="77777777" w:rsidR="003F16E0" w:rsidRPr="003F16E0" w:rsidRDefault="003F16E0" w:rsidP="003F16E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3F16E0">
        <w:rPr>
          <w:rFonts w:ascii="Courier New" w:hAnsi="Courier New" w:cs="Courier New"/>
          <w:b/>
          <w:bCs/>
          <w:color w:val="auto"/>
        </w:rPr>
        <w:t xml:space="preserve">        perror("File 2 cannot be opened");</w:t>
      </w:r>
    </w:p>
    <w:p w14:paraId="63C31AAA" w14:textId="77777777" w:rsidR="003F16E0" w:rsidRPr="003F16E0" w:rsidRDefault="003F16E0" w:rsidP="003F16E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3F16E0">
        <w:rPr>
          <w:rFonts w:ascii="Courier New" w:hAnsi="Courier New" w:cs="Courier New"/>
          <w:b/>
          <w:bCs/>
          <w:color w:val="auto"/>
        </w:rPr>
        <w:t xml:space="preserve">    }</w:t>
      </w:r>
    </w:p>
    <w:p w14:paraId="4EE2D196" w14:textId="77777777" w:rsidR="003F16E0" w:rsidRPr="003F16E0" w:rsidRDefault="003F16E0" w:rsidP="003F16E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3F16E0">
        <w:rPr>
          <w:rFonts w:ascii="Courier New" w:hAnsi="Courier New" w:cs="Courier New"/>
          <w:b/>
          <w:bCs/>
          <w:color w:val="auto"/>
        </w:rPr>
        <w:t xml:space="preserve">    while((c = fgetc(fp1)) != EOF){</w:t>
      </w:r>
    </w:p>
    <w:p w14:paraId="6E8F3B8F" w14:textId="77777777" w:rsidR="003F16E0" w:rsidRPr="003F16E0" w:rsidRDefault="003F16E0" w:rsidP="003F16E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3F16E0">
        <w:rPr>
          <w:rFonts w:ascii="Courier New" w:hAnsi="Courier New" w:cs="Courier New"/>
          <w:b/>
          <w:bCs/>
          <w:color w:val="auto"/>
        </w:rPr>
        <w:t xml:space="preserve">        fputc(c,fp2);</w:t>
      </w:r>
    </w:p>
    <w:p w14:paraId="07ECD583" w14:textId="77777777" w:rsidR="003F16E0" w:rsidRPr="003F16E0" w:rsidRDefault="003F16E0" w:rsidP="003F16E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3F16E0">
        <w:rPr>
          <w:rFonts w:ascii="Courier New" w:hAnsi="Courier New" w:cs="Courier New"/>
          <w:b/>
          <w:bCs/>
          <w:color w:val="auto"/>
        </w:rPr>
        <w:t xml:space="preserve">    }</w:t>
      </w:r>
    </w:p>
    <w:p w14:paraId="23C7C01C" w14:textId="77777777" w:rsidR="003F16E0" w:rsidRPr="003F16E0" w:rsidRDefault="003F16E0" w:rsidP="003F16E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3F16E0">
        <w:rPr>
          <w:rFonts w:ascii="Courier New" w:hAnsi="Courier New" w:cs="Courier New"/>
          <w:b/>
          <w:bCs/>
          <w:color w:val="auto"/>
        </w:rPr>
        <w:t xml:space="preserve">    fclose(fp1);</w:t>
      </w:r>
    </w:p>
    <w:p w14:paraId="4121AA85" w14:textId="77777777" w:rsidR="003F16E0" w:rsidRPr="003F16E0" w:rsidRDefault="003F16E0" w:rsidP="003F16E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3F16E0">
        <w:rPr>
          <w:rFonts w:ascii="Courier New" w:hAnsi="Courier New" w:cs="Courier New"/>
          <w:b/>
          <w:bCs/>
          <w:color w:val="auto"/>
        </w:rPr>
        <w:t xml:space="preserve">    fclose(fp2);</w:t>
      </w:r>
    </w:p>
    <w:p w14:paraId="43977A92" w14:textId="77777777" w:rsidR="003F16E0" w:rsidRPr="003F16E0" w:rsidRDefault="003F16E0" w:rsidP="003F16E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3F16E0">
        <w:rPr>
          <w:rFonts w:ascii="Courier New" w:hAnsi="Courier New" w:cs="Courier New"/>
          <w:b/>
          <w:bCs/>
          <w:color w:val="auto"/>
        </w:rPr>
        <w:t xml:space="preserve">    pthread_exit(NULL);</w:t>
      </w:r>
    </w:p>
    <w:p w14:paraId="25460D1B" w14:textId="77777777" w:rsidR="003F16E0" w:rsidRPr="003F16E0" w:rsidRDefault="003F16E0" w:rsidP="003F16E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3F16E0">
        <w:rPr>
          <w:rFonts w:ascii="Courier New" w:hAnsi="Courier New" w:cs="Courier New"/>
          <w:b/>
          <w:bCs/>
          <w:color w:val="auto"/>
        </w:rPr>
        <w:t>}</w:t>
      </w:r>
    </w:p>
    <w:p w14:paraId="0B718507" w14:textId="77777777" w:rsidR="003F16E0" w:rsidRPr="003F16E0" w:rsidRDefault="003F16E0" w:rsidP="003F16E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</w:p>
    <w:p w14:paraId="1D090435" w14:textId="4D324EC2" w:rsidR="003F16E0" w:rsidRPr="003F16E0" w:rsidRDefault="003F16E0" w:rsidP="003F16E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3F16E0">
        <w:rPr>
          <w:rFonts w:ascii="Courier New" w:hAnsi="Courier New" w:cs="Courier New"/>
          <w:b/>
          <w:bCs/>
          <w:color w:val="auto"/>
        </w:rPr>
        <w:t>void * space_operation(void * arg){</w:t>
      </w:r>
      <w:r w:rsidR="00D633BF">
        <w:rPr>
          <w:rFonts w:ascii="Courier New" w:hAnsi="Courier New" w:cs="Courier New"/>
          <w:b/>
          <w:bCs/>
          <w:color w:val="auto"/>
        </w:rPr>
        <w:t xml:space="preserve"> </w:t>
      </w:r>
      <w:r w:rsidRPr="00D633BF">
        <w:rPr>
          <w:rFonts w:ascii="Courier New" w:hAnsi="Courier New" w:cs="Courier New"/>
          <w:b/>
          <w:bCs/>
          <w:color w:val="00B050"/>
        </w:rPr>
        <w:t>//for thread_2</w:t>
      </w:r>
    </w:p>
    <w:p w14:paraId="7DF33499" w14:textId="77777777" w:rsidR="003F16E0" w:rsidRPr="003F16E0" w:rsidRDefault="003F16E0" w:rsidP="003F16E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3F16E0">
        <w:rPr>
          <w:rFonts w:ascii="Courier New" w:hAnsi="Courier New" w:cs="Courier New"/>
          <w:b/>
          <w:bCs/>
          <w:color w:val="auto"/>
        </w:rPr>
        <w:t xml:space="preserve">    FILE *fp0, *fp3;</w:t>
      </w:r>
    </w:p>
    <w:p w14:paraId="7635DF7E" w14:textId="77777777" w:rsidR="003F16E0" w:rsidRPr="003F16E0" w:rsidRDefault="003F16E0" w:rsidP="003F16E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3F16E0">
        <w:rPr>
          <w:rFonts w:ascii="Courier New" w:hAnsi="Courier New" w:cs="Courier New"/>
          <w:b/>
          <w:bCs/>
          <w:color w:val="auto"/>
        </w:rPr>
        <w:t xml:space="preserve">    char d[1];</w:t>
      </w:r>
    </w:p>
    <w:p w14:paraId="0BCBE62E" w14:textId="77777777" w:rsidR="003F16E0" w:rsidRPr="003F16E0" w:rsidRDefault="003F16E0" w:rsidP="003F16E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3F16E0">
        <w:rPr>
          <w:rFonts w:ascii="Courier New" w:hAnsi="Courier New" w:cs="Courier New"/>
          <w:b/>
          <w:bCs/>
          <w:color w:val="auto"/>
        </w:rPr>
        <w:t xml:space="preserve">    int flag = -1;</w:t>
      </w:r>
    </w:p>
    <w:p w14:paraId="284A1A80" w14:textId="77777777" w:rsidR="003F16E0" w:rsidRPr="003F16E0" w:rsidRDefault="003F16E0" w:rsidP="003F16E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3F16E0">
        <w:rPr>
          <w:rFonts w:ascii="Courier New" w:hAnsi="Courier New" w:cs="Courier New"/>
          <w:b/>
          <w:bCs/>
          <w:color w:val="auto"/>
        </w:rPr>
        <w:t xml:space="preserve">    if(!(fp0 = fopen(file2, "r"))){</w:t>
      </w:r>
    </w:p>
    <w:p w14:paraId="3DE76549" w14:textId="77777777" w:rsidR="003F16E0" w:rsidRPr="003F16E0" w:rsidRDefault="003F16E0" w:rsidP="003F16E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3F16E0">
        <w:rPr>
          <w:rFonts w:ascii="Courier New" w:hAnsi="Courier New" w:cs="Courier New"/>
          <w:b/>
          <w:bCs/>
          <w:color w:val="auto"/>
        </w:rPr>
        <w:t xml:space="preserve">        perror("File 2 cannot be opened");</w:t>
      </w:r>
    </w:p>
    <w:p w14:paraId="7125719D" w14:textId="77777777" w:rsidR="003F16E0" w:rsidRPr="003F16E0" w:rsidRDefault="003F16E0" w:rsidP="003F16E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3F16E0">
        <w:rPr>
          <w:rFonts w:ascii="Courier New" w:hAnsi="Courier New" w:cs="Courier New"/>
          <w:b/>
          <w:bCs/>
          <w:color w:val="auto"/>
        </w:rPr>
        <w:t xml:space="preserve">    }</w:t>
      </w:r>
    </w:p>
    <w:p w14:paraId="44849AE8" w14:textId="77777777" w:rsidR="003F16E0" w:rsidRPr="003F16E0" w:rsidRDefault="003F16E0" w:rsidP="003F16E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3F16E0">
        <w:rPr>
          <w:rFonts w:ascii="Courier New" w:hAnsi="Courier New" w:cs="Courier New"/>
          <w:b/>
          <w:bCs/>
          <w:color w:val="auto"/>
        </w:rPr>
        <w:t xml:space="preserve">    while((d[0] = fgetc(fp0)) != EOF){</w:t>
      </w:r>
    </w:p>
    <w:p w14:paraId="2E378E53" w14:textId="77777777" w:rsidR="003F16E0" w:rsidRPr="003F16E0" w:rsidRDefault="003F16E0" w:rsidP="003F16E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3F16E0">
        <w:rPr>
          <w:rFonts w:ascii="Courier New" w:hAnsi="Courier New" w:cs="Courier New"/>
          <w:b/>
          <w:bCs/>
          <w:color w:val="auto"/>
        </w:rPr>
        <w:t xml:space="preserve">         if((d[0] == ' ') &amp;&amp; (flag == -1)){</w:t>
      </w:r>
    </w:p>
    <w:p w14:paraId="245BCA0A" w14:textId="77777777" w:rsidR="003F16E0" w:rsidRPr="003F16E0" w:rsidRDefault="003F16E0" w:rsidP="003F16E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3F16E0">
        <w:rPr>
          <w:rFonts w:ascii="Courier New" w:hAnsi="Courier New" w:cs="Courier New"/>
          <w:b/>
          <w:bCs/>
          <w:color w:val="auto"/>
        </w:rPr>
        <w:t xml:space="preserve">            flag = 1;</w:t>
      </w:r>
    </w:p>
    <w:p w14:paraId="7062AAD6" w14:textId="77777777" w:rsidR="003F16E0" w:rsidRPr="003F16E0" w:rsidRDefault="003F16E0" w:rsidP="003F16E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3F16E0">
        <w:rPr>
          <w:rFonts w:ascii="Courier New" w:hAnsi="Courier New" w:cs="Courier New"/>
          <w:b/>
          <w:bCs/>
          <w:color w:val="auto"/>
        </w:rPr>
        <w:t xml:space="preserve">            strcat(output_string, d);</w:t>
      </w:r>
    </w:p>
    <w:p w14:paraId="1440BF58" w14:textId="77777777" w:rsidR="003F16E0" w:rsidRPr="003F16E0" w:rsidRDefault="003F16E0" w:rsidP="003F16E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3F16E0">
        <w:rPr>
          <w:rFonts w:ascii="Courier New" w:hAnsi="Courier New" w:cs="Courier New"/>
          <w:b/>
          <w:bCs/>
          <w:color w:val="auto"/>
        </w:rPr>
        <w:t xml:space="preserve">          }</w:t>
      </w:r>
    </w:p>
    <w:p w14:paraId="12F94027" w14:textId="77777777" w:rsidR="003F16E0" w:rsidRPr="003F16E0" w:rsidRDefault="003F16E0" w:rsidP="003F16E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3F16E0">
        <w:rPr>
          <w:rFonts w:ascii="Courier New" w:hAnsi="Courier New" w:cs="Courier New"/>
          <w:b/>
          <w:bCs/>
          <w:color w:val="auto"/>
        </w:rPr>
        <w:lastRenderedPageBreak/>
        <w:t xml:space="preserve">        if((d[0] == ' ') &amp;&amp; (flag == 1)){</w:t>
      </w:r>
    </w:p>
    <w:p w14:paraId="7F1EDFF2" w14:textId="77777777" w:rsidR="003F16E0" w:rsidRPr="003F16E0" w:rsidRDefault="003F16E0" w:rsidP="003F16E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3F16E0">
        <w:rPr>
          <w:rFonts w:ascii="Courier New" w:hAnsi="Courier New" w:cs="Courier New"/>
          <w:b/>
          <w:bCs/>
          <w:color w:val="auto"/>
        </w:rPr>
        <w:t xml:space="preserve">           }</w:t>
      </w:r>
    </w:p>
    <w:p w14:paraId="5E824790" w14:textId="77777777" w:rsidR="003F16E0" w:rsidRPr="003F16E0" w:rsidRDefault="003F16E0" w:rsidP="003F16E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3F16E0">
        <w:rPr>
          <w:rFonts w:ascii="Courier New" w:hAnsi="Courier New" w:cs="Courier New"/>
          <w:b/>
          <w:bCs/>
          <w:color w:val="auto"/>
        </w:rPr>
        <w:t xml:space="preserve">           else{</w:t>
      </w:r>
    </w:p>
    <w:p w14:paraId="47005ADF" w14:textId="77777777" w:rsidR="003F16E0" w:rsidRPr="003F16E0" w:rsidRDefault="003F16E0" w:rsidP="003F16E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3F16E0">
        <w:rPr>
          <w:rFonts w:ascii="Courier New" w:hAnsi="Courier New" w:cs="Courier New"/>
          <w:b/>
          <w:bCs/>
          <w:color w:val="auto"/>
        </w:rPr>
        <w:t xml:space="preserve">             strcat(output_string, d);</w:t>
      </w:r>
    </w:p>
    <w:p w14:paraId="73AAE4A4" w14:textId="77777777" w:rsidR="003F16E0" w:rsidRPr="003F16E0" w:rsidRDefault="003F16E0" w:rsidP="003F16E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3F16E0">
        <w:rPr>
          <w:rFonts w:ascii="Courier New" w:hAnsi="Courier New" w:cs="Courier New"/>
          <w:b/>
          <w:bCs/>
          <w:color w:val="auto"/>
        </w:rPr>
        <w:t xml:space="preserve">              flag = -1;</w:t>
      </w:r>
    </w:p>
    <w:p w14:paraId="7E125A4A" w14:textId="77777777" w:rsidR="003F16E0" w:rsidRPr="003F16E0" w:rsidRDefault="003F16E0" w:rsidP="003F16E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3F16E0">
        <w:rPr>
          <w:rFonts w:ascii="Courier New" w:hAnsi="Courier New" w:cs="Courier New"/>
          <w:b/>
          <w:bCs/>
          <w:color w:val="auto"/>
        </w:rPr>
        <w:t xml:space="preserve">           }</w:t>
      </w:r>
    </w:p>
    <w:p w14:paraId="211ECCAF" w14:textId="77777777" w:rsidR="003F16E0" w:rsidRPr="003F16E0" w:rsidRDefault="003F16E0" w:rsidP="003F16E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3F16E0">
        <w:rPr>
          <w:rFonts w:ascii="Courier New" w:hAnsi="Courier New" w:cs="Courier New"/>
          <w:b/>
          <w:bCs/>
          <w:color w:val="auto"/>
        </w:rPr>
        <w:t xml:space="preserve">    }</w:t>
      </w:r>
    </w:p>
    <w:p w14:paraId="359F1C88" w14:textId="77777777" w:rsidR="003F16E0" w:rsidRPr="003F16E0" w:rsidRDefault="003F16E0" w:rsidP="003F16E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3F16E0">
        <w:rPr>
          <w:rFonts w:ascii="Courier New" w:hAnsi="Courier New" w:cs="Courier New"/>
          <w:b/>
          <w:bCs/>
          <w:color w:val="auto"/>
        </w:rPr>
        <w:t xml:space="preserve">    fclose(fp0);</w:t>
      </w:r>
    </w:p>
    <w:p w14:paraId="341667C5" w14:textId="77777777" w:rsidR="003F16E0" w:rsidRPr="003F16E0" w:rsidRDefault="003F16E0" w:rsidP="003F16E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3F16E0">
        <w:rPr>
          <w:rFonts w:ascii="Courier New" w:hAnsi="Courier New" w:cs="Courier New"/>
          <w:b/>
          <w:bCs/>
          <w:color w:val="auto"/>
        </w:rPr>
        <w:t xml:space="preserve">    pthread_exit(NULL);</w:t>
      </w:r>
    </w:p>
    <w:p w14:paraId="5A97CCA7" w14:textId="77777777" w:rsidR="003F16E0" w:rsidRPr="003F16E0" w:rsidRDefault="003F16E0" w:rsidP="003F16E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3F16E0">
        <w:rPr>
          <w:rFonts w:ascii="Courier New" w:hAnsi="Courier New" w:cs="Courier New"/>
          <w:b/>
          <w:bCs/>
          <w:color w:val="auto"/>
        </w:rPr>
        <w:t>}</w:t>
      </w:r>
    </w:p>
    <w:p w14:paraId="0C930594" w14:textId="5A58A094" w:rsidR="003F16E0" w:rsidRDefault="003F16E0" w:rsidP="003F16E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</w:p>
    <w:p w14:paraId="151521B0" w14:textId="38D728A4" w:rsidR="00DF3FF4" w:rsidRPr="00DF3FF4" w:rsidRDefault="00DF3FF4" w:rsidP="003F16E0">
      <w:pPr>
        <w:pStyle w:val="ContactInfo"/>
        <w:jc w:val="left"/>
        <w:rPr>
          <w:rFonts w:ascii="Courier New" w:hAnsi="Courier New" w:cs="Courier New"/>
          <w:b/>
          <w:bCs/>
          <w:color w:val="00B050"/>
        </w:rPr>
      </w:pPr>
      <w:r w:rsidRPr="00DF3FF4">
        <w:rPr>
          <w:rFonts w:ascii="Courier New" w:hAnsi="Courier New" w:cs="Courier New"/>
          <w:b/>
          <w:bCs/>
          <w:color w:val="00B050"/>
        </w:rPr>
        <w:t>//DRIVER CODE</w:t>
      </w:r>
    </w:p>
    <w:p w14:paraId="7F49A93F" w14:textId="77777777" w:rsidR="003F16E0" w:rsidRPr="003F16E0" w:rsidRDefault="003F16E0" w:rsidP="003F16E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3F16E0">
        <w:rPr>
          <w:rFonts w:ascii="Courier New" w:hAnsi="Courier New" w:cs="Courier New"/>
          <w:b/>
          <w:bCs/>
          <w:color w:val="auto"/>
        </w:rPr>
        <w:t>int main(){</w:t>
      </w:r>
    </w:p>
    <w:p w14:paraId="47EED5B7" w14:textId="77777777" w:rsidR="003F16E0" w:rsidRPr="003F16E0" w:rsidRDefault="003F16E0" w:rsidP="003F16E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3F16E0">
        <w:rPr>
          <w:rFonts w:ascii="Courier New" w:hAnsi="Courier New" w:cs="Courier New"/>
          <w:b/>
          <w:bCs/>
          <w:color w:val="auto"/>
        </w:rPr>
        <w:t xml:space="preserve">    pthread_t t1, t2;</w:t>
      </w:r>
    </w:p>
    <w:p w14:paraId="3089A2D3" w14:textId="77777777" w:rsidR="003F16E0" w:rsidRPr="003F16E0" w:rsidRDefault="003F16E0" w:rsidP="003F16E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</w:p>
    <w:p w14:paraId="2B384E39" w14:textId="77777777" w:rsidR="003F16E0" w:rsidRPr="003F16E0" w:rsidRDefault="003F16E0" w:rsidP="003F16E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3F16E0">
        <w:rPr>
          <w:rFonts w:ascii="Courier New" w:hAnsi="Courier New" w:cs="Courier New"/>
          <w:b/>
          <w:bCs/>
          <w:color w:val="auto"/>
        </w:rPr>
        <w:t xml:space="preserve">    printf("Enter name of file 1\n");</w:t>
      </w:r>
    </w:p>
    <w:p w14:paraId="2A1DA4D2" w14:textId="77777777" w:rsidR="003F16E0" w:rsidRPr="003F16E0" w:rsidRDefault="003F16E0" w:rsidP="003F16E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3F16E0">
        <w:rPr>
          <w:rFonts w:ascii="Courier New" w:hAnsi="Courier New" w:cs="Courier New"/>
          <w:b/>
          <w:bCs/>
          <w:color w:val="auto"/>
        </w:rPr>
        <w:t xml:space="preserve">    scanf("%s",file1);</w:t>
      </w:r>
    </w:p>
    <w:p w14:paraId="4E48C409" w14:textId="77777777" w:rsidR="003F16E0" w:rsidRPr="003F16E0" w:rsidRDefault="003F16E0" w:rsidP="003F16E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3F16E0">
        <w:rPr>
          <w:rFonts w:ascii="Courier New" w:hAnsi="Courier New" w:cs="Courier New"/>
          <w:b/>
          <w:bCs/>
          <w:color w:val="auto"/>
        </w:rPr>
        <w:t xml:space="preserve">    printf("Enter name of file 2\n");</w:t>
      </w:r>
    </w:p>
    <w:p w14:paraId="58956C81" w14:textId="77777777" w:rsidR="003F16E0" w:rsidRPr="003F16E0" w:rsidRDefault="003F16E0" w:rsidP="003F16E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3F16E0">
        <w:rPr>
          <w:rFonts w:ascii="Courier New" w:hAnsi="Courier New" w:cs="Courier New"/>
          <w:b/>
          <w:bCs/>
          <w:color w:val="auto"/>
        </w:rPr>
        <w:t xml:space="preserve">    scanf("%s",file2);</w:t>
      </w:r>
    </w:p>
    <w:p w14:paraId="77706587" w14:textId="77777777" w:rsidR="003F16E0" w:rsidRPr="003F16E0" w:rsidRDefault="003F16E0" w:rsidP="003F16E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</w:p>
    <w:p w14:paraId="2DF3F5FD" w14:textId="77777777" w:rsidR="003F16E0" w:rsidRPr="003F16E0" w:rsidRDefault="003F16E0" w:rsidP="003F16E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3F16E0">
        <w:rPr>
          <w:rFonts w:ascii="Courier New" w:hAnsi="Courier New" w:cs="Courier New"/>
          <w:b/>
          <w:bCs/>
          <w:color w:val="auto"/>
        </w:rPr>
        <w:t xml:space="preserve">    if((pthread_create(&amp;t1, NULL, copy_file, NULL))){</w:t>
      </w:r>
    </w:p>
    <w:p w14:paraId="0330ADD3" w14:textId="77777777" w:rsidR="003F16E0" w:rsidRPr="003F16E0" w:rsidRDefault="003F16E0" w:rsidP="003F16E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3F16E0">
        <w:rPr>
          <w:rFonts w:ascii="Courier New" w:hAnsi="Courier New" w:cs="Courier New"/>
          <w:b/>
          <w:bCs/>
          <w:color w:val="auto"/>
        </w:rPr>
        <w:t xml:space="preserve">        perror("Thread t1 cannot be created");</w:t>
      </w:r>
    </w:p>
    <w:p w14:paraId="7D8932FE" w14:textId="77777777" w:rsidR="003F16E0" w:rsidRPr="003F16E0" w:rsidRDefault="003F16E0" w:rsidP="003F16E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3F16E0">
        <w:rPr>
          <w:rFonts w:ascii="Courier New" w:hAnsi="Courier New" w:cs="Courier New"/>
          <w:b/>
          <w:bCs/>
          <w:color w:val="auto"/>
        </w:rPr>
        <w:t xml:space="preserve">    }</w:t>
      </w:r>
    </w:p>
    <w:p w14:paraId="13763516" w14:textId="77777777" w:rsidR="003F16E0" w:rsidRPr="003F16E0" w:rsidRDefault="003F16E0" w:rsidP="003F16E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3F16E0">
        <w:rPr>
          <w:rFonts w:ascii="Courier New" w:hAnsi="Courier New" w:cs="Courier New"/>
          <w:b/>
          <w:bCs/>
          <w:color w:val="auto"/>
        </w:rPr>
        <w:t xml:space="preserve">    pthread_join(t1, NULL);</w:t>
      </w:r>
    </w:p>
    <w:p w14:paraId="38DF4C4F" w14:textId="77777777" w:rsidR="003F16E0" w:rsidRPr="003F16E0" w:rsidRDefault="003F16E0" w:rsidP="003F16E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</w:p>
    <w:p w14:paraId="697F38D4" w14:textId="77777777" w:rsidR="003F16E0" w:rsidRPr="003F16E0" w:rsidRDefault="003F16E0" w:rsidP="003F16E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3F16E0">
        <w:rPr>
          <w:rFonts w:ascii="Courier New" w:hAnsi="Courier New" w:cs="Courier New"/>
          <w:b/>
          <w:bCs/>
          <w:color w:val="auto"/>
        </w:rPr>
        <w:t xml:space="preserve">    if((pthread_create(&amp;t2, NULL, space_operation, NULL))){</w:t>
      </w:r>
    </w:p>
    <w:p w14:paraId="50B41DD1" w14:textId="77777777" w:rsidR="003F16E0" w:rsidRPr="003F16E0" w:rsidRDefault="003F16E0" w:rsidP="003F16E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3F16E0">
        <w:rPr>
          <w:rFonts w:ascii="Courier New" w:hAnsi="Courier New" w:cs="Courier New"/>
          <w:b/>
          <w:bCs/>
          <w:color w:val="auto"/>
        </w:rPr>
        <w:t xml:space="preserve">        perror("Thread t2 cannot be created");</w:t>
      </w:r>
    </w:p>
    <w:p w14:paraId="28E8BDFC" w14:textId="77777777" w:rsidR="003F16E0" w:rsidRPr="003F16E0" w:rsidRDefault="003F16E0" w:rsidP="003F16E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3F16E0">
        <w:rPr>
          <w:rFonts w:ascii="Courier New" w:hAnsi="Courier New" w:cs="Courier New"/>
          <w:b/>
          <w:bCs/>
          <w:color w:val="auto"/>
        </w:rPr>
        <w:t xml:space="preserve">    }</w:t>
      </w:r>
    </w:p>
    <w:p w14:paraId="03CD24F9" w14:textId="77777777" w:rsidR="003F16E0" w:rsidRPr="003F16E0" w:rsidRDefault="003F16E0" w:rsidP="003F16E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3F16E0">
        <w:rPr>
          <w:rFonts w:ascii="Courier New" w:hAnsi="Courier New" w:cs="Courier New"/>
          <w:b/>
          <w:bCs/>
          <w:color w:val="auto"/>
        </w:rPr>
        <w:t xml:space="preserve">    pthread_join(t2, NULL);</w:t>
      </w:r>
    </w:p>
    <w:p w14:paraId="70100F50" w14:textId="77777777" w:rsidR="003F16E0" w:rsidRPr="003F16E0" w:rsidRDefault="003F16E0" w:rsidP="003F16E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</w:p>
    <w:p w14:paraId="33286C5F" w14:textId="77777777" w:rsidR="003F16E0" w:rsidRPr="003F16E0" w:rsidRDefault="003F16E0" w:rsidP="003F16E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3F16E0">
        <w:rPr>
          <w:rFonts w:ascii="Courier New" w:hAnsi="Courier New" w:cs="Courier New"/>
          <w:b/>
          <w:bCs/>
          <w:color w:val="auto"/>
        </w:rPr>
        <w:t xml:space="preserve">    printf("\nString is \n%s", output_string);</w:t>
      </w:r>
    </w:p>
    <w:p w14:paraId="30D2392D" w14:textId="77777777" w:rsidR="003F16E0" w:rsidRPr="003F16E0" w:rsidRDefault="003F16E0" w:rsidP="003F16E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3F16E0">
        <w:rPr>
          <w:rFonts w:ascii="Courier New" w:hAnsi="Courier New" w:cs="Courier New"/>
          <w:b/>
          <w:bCs/>
          <w:color w:val="auto"/>
        </w:rPr>
        <w:t xml:space="preserve">    return 0;</w:t>
      </w:r>
    </w:p>
    <w:p w14:paraId="0BE843D3" w14:textId="77777777" w:rsidR="003F16E0" w:rsidRPr="003F16E0" w:rsidRDefault="003F16E0" w:rsidP="003F16E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3F16E0">
        <w:rPr>
          <w:rFonts w:ascii="Courier New" w:hAnsi="Courier New" w:cs="Courier New"/>
          <w:b/>
          <w:bCs/>
          <w:color w:val="auto"/>
        </w:rPr>
        <w:t>}</w:t>
      </w:r>
    </w:p>
    <w:p w14:paraId="687EAC46" w14:textId="77777777" w:rsidR="003F16E0" w:rsidRPr="003F16E0" w:rsidRDefault="003F16E0" w:rsidP="003F16E0">
      <w:pPr>
        <w:pStyle w:val="ContactInfo"/>
        <w:rPr>
          <w:rFonts w:ascii="Bell MT" w:hAnsi="Bell MT"/>
          <w:b/>
          <w:bCs/>
          <w:color w:val="0D594F" w:themeColor="accent6" w:themeShade="80"/>
          <w:sz w:val="32"/>
          <w:szCs w:val="32"/>
          <w:u w:val="single"/>
        </w:rPr>
      </w:pPr>
    </w:p>
    <w:p w14:paraId="30377266" w14:textId="5178B244" w:rsidR="003F16E0" w:rsidRDefault="00FE3C79" w:rsidP="003F16E0">
      <w:pPr>
        <w:pStyle w:val="ContactInfo"/>
        <w:jc w:val="left"/>
        <w:rPr>
          <w:rFonts w:ascii="Bell MT" w:hAnsi="Bell MT"/>
          <w:b/>
          <w:bCs/>
          <w:color w:val="0D594F" w:themeColor="accent6" w:themeShade="80"/>
          <w:sz w:val="32"/>
          <w:szCs w:val="32"/>
          <w:u w:val="single"/>
        </w:rPr>
      </w:pPr>
      <w:r>
        <w:rPr>
          <w:rFonts w:ascii="Bell MT" w:hAnsi="Bell MT"/>
          <w:b/>
          <w:bCs/>
          <w:color w:val="0D594F" w:themeColor="accent6" w:themeShade="80"/>
          <w:sz w:val="32"/>
          <w:szCs w:val="32"/>
          <w:u w:val="single"/>
        </w:rPr>
        <w:t>OUTPUT:</w:t>
      </w:r>
    </w:p>
    <w:p w14:paraId="02425864" w14:textId="77777777" w:rsidR="00FE3C79" w:rsidRDefault="00FE3C79" w:rsidP="003F16E0">
      <w:pPr>
        <w:pStyle w:val="ContactInfo"/>
        <w:jc w:val="left"/>
        <w:rPr>
          <w:rFonts w:ascii="Bell MT" w:hAnsi="Bell MT"/>
          <w:b/>
          <w:bCs/>
          <w:color w:val="0D594F" w:themeColor="accent6" w:themeShade="80"/>
          <w:sz w:val="32"/>
          <w:szCs w:val="32"/>
          <w:u w:val="single"/>
        </w:rPr>
      </w:pPr>
    </w:p>
    <w:p w14:paraId="40292C8D" w14:textId="7DBB8CD3" w:rsidR="00647944" w:rsidRPr="003357AD" w:rsidRDefault="00647944" w:rsidP="003F16E0">
      <w:pPr>
        <w:pStyle w:val="ContactInfo"/>
        <w:jc w:val="left"/>
        <w:rPr>
          <w:rFonts w:ascii="Bell MT" w:hAnsi="Bell MT"/>
          <w:b/>
          <w:bCs/>
          <w:color w:val="0D594F" w:themeColor="accent6" w:themeShade="80"/>
          <w:sz w:val="28"/>
          <w:szCs w:val="28"/>
        </w:rPr>
      </w:pPr>
      <w:r w:rsidRPr="003357AD">
        <w:rPr>
          <w:rFonts w:ascii="Bell MT" w:hAnsi="Bell MT"/>
          <w:b/>
          <w:bCs/>
          <w:color w:val="0D594F" w:themeColor="accent6" w:themeShade="80"/>
          <w:sz w:val="28"/>
          <w:szCs w:val="28"/>
        </w:rPr>
        <w:t>Before executing program</w:t>
      </w:r>
      <w:r w:rsidR="003416D7" w:rsidRPr="003357AD">
        <w:rPr>
          <w:rFonts w:ascii="Bell MT" w:hAnsi="Bell MT"/>
          <w:b/>
          <w:bCs/>
          <w:color w:val="0D594F" w:themeColor="accent6" w:themeShade="80"/>
          <w:sz w:val="28"/>
          <w:szCs w:val="28"/>
        </w:rPr>
        <w:t>:</w:t>
      </w:r>
    </w:p>
    <w:p w14:paraId="1E5BBB4A" w14:textId="7FE64670" w:rsidR="00FE3C79" w:rsidRDefault="00FE3C79" w:rsidP="003F16E0">
      <w:pPr>
        <w:pStyle w:val="ContactInfo"/>
        <w:jc w:val="left"/>
        <w:rPr>
          <w:rFonts w:ascii="Bell MT" w:hAnsi="Bell MT"/>
          <w:b/>
          <w:bCs/>
          <w:i/>
          <w:iCs/>
          <w:color w:val="auto"/>
          <w:sz w:val="32"/>
          <w:szCs w:val="32"/>
        </w:rPr>
      </w:pPr>
      <w:r w:rsidRPr="00FE3C79">
        <w:rPr>
          <w:rFonts w:ascii="Bell MT" w:hAnsi="Bell MT"/>
          <w:b/>
          <w:bCs/>
          <w:color w:val="auto"/>
          <w:sz w:val="24"/>
          <w:szCs w:val="24"/>
        </w:rPr>
        <w:t xml:space="preserve">Content of test_1.txt:  </w:t>
      </w:r>
      <w:r w:rsidRPr="00FE3C79">
        <w:rPr>
          <w:rFonts w:ascii="Bell MT" w:hAnsi="Bell MT"/>
          <w:b/>
          <w:bCs/>
          <w:i/>
          <w:iCs/>
          <w:color w:val="auto"/>
          <w:sz w:val="32"/>
          <w:szCs w:val="32"/>
        </w:rPr>
        <w:t>“hello i am siddhartha           purwar    19BBS0072.”</w:t>
      </w:r>
    </w:p>
    <w:p w14:paraId="3421C5B2" w14:textId="74CD4A68" w:rsidR="00FE3C79" w:rsidRDefault="00FE3C79" w:rsidP="003F16E0">
      <w:pPr>
        <w:pStyle w:val="ContactInfo"/>
        <w:jc w:val="left"/>
        <w:rPr>
          <w:rFonts w:ascii="Bell MT" w:hAnsi="Bell MT"/>
          <w:b/>
          <w:bCs/>
          <w:color w:val="auto"/>
          <w:sz w:val="32"/>
          <w:szCs w:val="32"/>
        </w:rPr>
      </w:pPr>
      <w:r w:rsidRPr="001A1008">
        <w:rPr>
          <w:rFonts w:ascii="Bell MT" w:hAnsi="Bell MT"/>
          <w:b/>
          <w:bCs/>
          <w:color w:val="auto"/>
          <w:sz w:val="24"/>
          <w:szCs w:val="24"/>
        </w:rPr>
        <w:t xml:space="preserve">Content of test_2.txt: </w:t>
      </w:r>
      <w:r w:rsidR="001A1008">
        <w:rPr>
          <w:rFonts w:ascii="Bell MT" w:hAnsi="Bell MT"/>
          <w:b/>
          <w:bCs/>
          <w:color w:val="auto"/>
          <w:sz w:val="24"/>
          <w:szCs w:val="24"/>
        </w:rPr>
        <w:t xml:space="preserve"> </w:t>
      </w:r>
      <w:r w:rsidR="001A1008" w:rsidRPr="001A1008">
        <w:rPr>
          <w:rFonts w:ascii="Bell MT" w:hAnsi="Bell MT"/>
          <w:b/>
          <w:bCs/>
          <w:color w:val="auto"/>
          <w:sz w:val="32"/>
          <w:szCs w:val="32"/>
        </w:rPr>
        <w:t xml:space="preserve"> </w:t>
      </w:r>
      <w:r w:rsidR="001A1008">
        <w:rPr>
          <w:rFonts w:ascii="Bell MT" w:hAnsi="Bell MT"/>
          <w:b/>
          <w:bCs/>
          <w:color w:val="auto"/>
          <w:sz w:val="32"/>
          <w:szCs w:val="32"/>
        </w:rPr>
        <w:t>“                                                                                 “</w:t>
      </w:r>
    </w:p>
    <w:p w14:paraId="02AC7F55" w14:textId="2E9D839F" w:rsidR="003357AD" w:rsidRDefault="003357AD" w:rsidP="003F16E0">
      <w:pPr>
        <w:pStyle w:val="ContactInfo"/>
        <w:jc w:val="left"/>
        <w:rPr>
          <w:rFonts w:ascii="Bell MT" w:hAnsi="Bell MT"/>
          <w:b/>
          <w:bCs/>
          <w:color w:val="auto"/>
          <w:sz w:val="32"/>
          <w:szCs w:val="32"/>
        </w:rPr>
      </w:pPr>
    </w:p>
    <w:p w14:paraId="0779A84A" w14:textId="4B3D60A2" w:rsidR="003357AD" w:rsidRPr="003357AD" w:rsidRDefault="00BA0343" w:rsidP="003357AD">
      <w:pPr>
        <w:pStyle w:val="ContactInfo"/>
        <w:jc w:val="left"/>
        <w:rPr>
          <w:rFonts w:ascii="Bell MT" w:hAnsi="Bell MT"/>
          <w:b/>
          <w:bCs/>
          <w:color w:val="0D594F" w:themeColor="accent6" w:themeShade="80"/>
          <w:sz w:val="28"/>
          <w:szCs w:val="28"/>
        </w:rPr>
      </w:pPr>
      <w:r>
        <w:rPr>
          <w:rFonts w:ascii="Bell MT" w:hAnsi="Bell MT"/>
          <w:b/>
          <w:bCs/>
          <w:color w:val="0D594F" w:themeColor="accent6" w:themeShade="80"/>
          <w:sz w:val="28"/>
          <w:szCs w:val="28"/>
        </w:rPr>
        <w:t>After</w:t>
      </w:r>
      <w:r w:rsidR="003357AD" w:rsidRPr="003357AD">
        <w:rPr>
          <w:rFonts w:ascii="Bell MT" w:hAnsi="Bell MT"/>
          <w:b/>
          <w:bCs/>
          <w:color w:val="0D594F" w:themeColor="accent6" w:themeShade="80"/>
          <w:sz w:val="28"/>
          <w:szCs w:val="28"/>
        </w:rPr>
        <w:t xml:space="preserve"> executing program:</w:t>
      </w:r>
    </w:p>
    <w:p w14:paraId="6139E23E" w14:textId="77777777" w:rsidR="003357AD" w:rsidRDefault="003357AD" w:rsidP="003357AD">
      <w:pPr>
        <w:pStyle w:val="ContactInfo"/>
        <w:jc w:val="left"/>
        <w:rPr>
          <w:rFonts w:ascii="Bell MT" w:hAnsi="Bell MT"/>
          <w:b/>
          <w:bCs/>
          <w:i/>
          <w:iCs/>
          <w:color w:val="auto"/>
          <w:sz w:val="32"/>
          <w:szCs w:val="32"/>
        </w:rPr>
      </w:pPr>
      <w:r w:rsidRPr="00FE3C79">
        <w:rPr>
          <w:rFonts w:ascii="Bell MT" w:hAnsi="Bell MT"/>
          <w:b/>
          <w:bCs/>
          <w:color w:val="auto"/>
          <w:sz w:val="24"/>
          <w:szCs w:val="24"/>
        </w:rPr>
        <w:t xml:space="preserve">Content of test_1.txt:  </w:t>
      </w:r>
      <w:r w:rsidRPr="00FE3C79">
        <w:rPr>
          <w:rFonts w:ascii="Bell MT" w:hAnsi="Bell MT"/>
          <w:b/>
          <w:bCs/>
          <w:i/>
          <w:iCs/>
          <w:color w:val="auto"/>
          <w:sz w:val="32"/>
          <w:szCs w:val="32"/>
        </w:rPr>
        <w:t>“hello i am siddhartha           purwar    19BBS0072.”</w:t>
      </w:r>
    </w:p>
    <w:p w14:paraId="640436F8" w14:textId="22D50636" w:rsidR="00B251A7" w:rsidRDefault="00B251A7" w:rsidP="00B251A7">
      <w:pPr>
        <w:pStyle w:val="ContactInfo"/>
        <w:jc w:val="left"/>
        <w:rPr>
          <w:rFonts w:ascii="Bell MT" w:hAnsi="Bell MT"/>
          <w:b/>
          <w:bCs/>
          <w:i/>
          <w:iCs/>
          <w:color w:val="auto"/>
          <w:sz w:val="32"/>
          <w:szCs w:val="32"/>
        </w:rPr>
      </w:pPr>
      <w:r w:rsidRPr="00FE3C79">
        <w:rPr>
          <w:rFonts w:ascii="Bell MT" w:hAnsi="Bell MT"/>
          <w:b/>
          <w:bCs/>
          <w:color w:val="auto"/>
          <w:sz w:val="24"/>
          <w:szCs w:val="24"/>
        </w:rPr>
        <w:t>Content of test_</w:t>
      </w:r>
      <w:r w:rsidR="00EB5055">
        <w:rPr>
          <w:rFonts w:ascii="Bell MT" w:hAnsi="Bell MT"/>
          <w:b/>
          <w:bCs/>
          <w:color w:val="auto"/>
          <w:sz w:val="24"/>
          <w:szCs w:val="24"/>
        </w:rPr>
        <w:t>2</w:t>
      </w:r>
      <w:r w:rsidRPr="00FE3C79">
        <w:rPr>
          <w:rFonts w:ascii="Bell MT" w:hAnsi="Bell MT"/>
          <w:b/>
          <w:bCs/>
          <w:color w:val="auto"/>
          <w:sz w:val="24"/>
          <w:szCs w:val="24"/>
        </w:rPr>
        <w:t xml:space="preserve">.txt:  </w:t>
      </w:r>
      <w:r w:rsidRPr="00FE3C79">
        <w:rPr>
          <w:rFonts w:ascii="Bell MT" w:hAnsi="Bell MT"/>
          <w:b/>
          <w:bCs/>
          <w:i/>
          <w:iCs/>
          <w:color w:val="auto"/>
          <w:sz w:val="32"/>
          <w:szCs w:val="32"/>
        </w:rPr>
        <w:t>“hello i am siddhartha           purwar    19BBS0072.”</w:t>
      </w:r>
    </w:p>
    <w:p w14:paraId="615BFBB7" w14:textId="20D4865E" w:rsidR="00980115" w:rsidRDefault="00980115" w:rsidP="00B251A7">
      <w:pPr>
        <w:pStyle w:val="ContactInfo"/>
        <w:jc w:val="left"/>
        <w:rPr>
          <w:rFonts w:ascii="Bell MT" w:hAnsi="Bell MT"/>
          <w:b/>
          <w:bCs/>
          <w:i/>
          <w:iCs/>
          <w:color w:val="auto"/>
          <w:sz w:val="32"/>
          <w:szCs w:val="32"/>
        </w:rPr>
      </w:pPr>
    </w:p>
    <w:p w14:paraId="14338F14" w14:textId="188AA738" w:rsidR="00980115" w:rsidRDefault="00980115" w:rsidP="00B251A7">
      <w:pPr>
        <w:pStyle w:val="ContactInfo"/>
        <w:jc w:val="left"/>
        <w:rPr>
          <w:rFonts w:ascii="Bell MT" w:hAnsi="Bell MT"/>
          <w:b/>
          <w:bCs/>
          <w:i/>
          <w:iCs/>
          <w:color w:val="auto"/>
          <w:sz w:val="32"/>
          <w:szCs w:val="32"/>
        </w:rPr>
      </w:pPr>
      <w:r w:rsidRPr="00980115">
        <w:rPr>
          <w:rFonts w:ascii="Bell MT" w:hAnsi="Bell MT"/>
          <w:b/>
          <w:bCs/>
          <w:i/>
          <w:iCs/>
          <w:noProof/>
          <w:color w:val="auto"/>
          <w:sz w:val="32"/>
          <w:szCs w:val="32"/>
        </w:rPr>
        <w:lastRenderedPageBreak/>
        <w:drawing>
          <wp:inline distT="0" distB="0" distL="0" distR="0" wp14:anchorId="1A3DCA77" wp14:editId="201BA2CB">
            <wp:extent cx="6264716" cy="1308295"/>
            <wp:effectExtent l="0" t="0" r="317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41889" cy="1324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F36E4" w14:textId="6AC0E76B" w:rsidR="003357AD" w:rsidRDefault="003357AD" w:rsidP="003F16E0">
      <w:pPr>
        <w:pStyle w:val="ContactInfo"/>
        <w:jc w:val="left"/>
        <w:rPr>
          <w:rFonts w:ascii="Bell MT" w:hAnsi="Bell MT"/>
          <w:b/>
          <w:bCs/>
          <w:color w:val="0D594F" w:themeColor="accent6" w:themeShade="80"/>
          <w:sz w:val="32"/>
          <w:szCs w:val="32"/>
        </w:rPr>
      </w:pPr>
    </w:p>
    <w:p w14:paraId="057AD8FE" w14:textId="54E32D49" w:rsidR="0068317B" w:rsidRDefault="0068317B" w:rsidP="003F16E0">
      <w:pPr>
        <w:pStyle w:val="ContactInfo"/>
        <w:jc w:val="left"/>
        <w:rPr>
          <w:rFonts w:ascii="Bell MT" w:hAnsi="Bell MT"/>
          <w:b/>
          <w:bCs/>
          <w:color w:val="0D594F" w:themeColor="accent6" w:themeShade="80"/>
          <w:sz w:val="32"/>
          <w:szCs w:val="32"/>
        </w:rPr>
      </w:pPr>
    </w:p>
    <w:p w14:paraId="2A4D3F62" w14:textId="1F3AE417" w:rsidR="0068317B" w:rsidRDefault="0068317B" w:rsidP="003F16E0">
      <w:pPr>
        <w:pStyle w:val="ContactInfo"/>
        <w:jc w:val="left"/>
        <w:rPr>
          <w:rFonts w:ascii="Bell MT" w:hAnsi="Bell MT"/>
          <w:b/>
          <w:bCs/>
          <w:color w:val="0D594F" w:themeColor="accent6" w:themeShade="80"/>
          <w:sz w:val="32"/>
          <w:szCs w:val="32"/>
        </w:rPr>
      </w:pPr>
      <w:r w:rsidRPr="0068317B">
        <w:rPr>
          <w:rFonts w:ascii="Bell MT" w:hAnsi="Bell MT"/>
          <w:b/>
          <w:bCs/>
          <w:noProof/>
          <w:color w:val="0D594F" w:themeColor="accent6" w:themeShade="80"/>
          <w:sz w:val="32"/>
          <w:szCs w:val="32"/>
        </w:rPr>
        <w:drawing>
          <wp:inline distT="0" distB="0" distL="0" distR="0" wp14:anchorId="6D7D9CA7" wp14:editId="2FB07495">
            <wp:extent cx="6178550" cy="919523"/>
            <wp:effectExtent l="57150" t="57150" r="50800" b="520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90041" cy="921233"/>
                    </a:xfrm>
                    <a:prstGeom prst="rect">
                      <a:avLst/>
                    </a:prstGeom>
                    <a:ln w="57150">
                      <a:solidFill>
                        <a:schemeClr val="accent6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14D1BB3" w14:textId="762C7798" w:rsidR="004D3C2F" w:rsidRDefault="004D3C2F" w:rsidP="003F16E0">
      <w:pPr>
        <w:pStyle w:val="ContactInfo"/>
        <w:jc w:val="left"/>
        <w:rPr>
          <w:rFonts w:ascii="Bell MT" w:hAnsi="Bell MT"/>
          <w:b/>
          <w:bCs/>
          <w:color w:val="0D594F" w:themeColor="accent6" w:themeShade="80"/>
          <w:sz w:val="32"/>
          <w:szCs w:val="32"/>
        </w:rPr>
      </w:pPr>
    </w:p>
    <w:p w14:paraId="22F4ECB2" w14:textId="44FE9C17" w:rsidR="004D3C2F" w:rsidRPr="00286A50" w:rsidRDefault="009977C0" w:rsidP="003F16E0">
      <w:pPr>
        <w:pStyle w:val="ContactInfo"/>
        <w:jc w:val="left"/>
        <w:rPr>
          <w:rFonts w:ascii="Bell MT" w:hAnsi="Bell MT"/>
          <w:b/>
          <w:bCs/>
          <w:color w:val="0D594F" w:themeColor="accent6" w:themeShade="80"/>
          <w:sz w:val="32"/>
          <w:szCs w:val="32"/>
          <w:u w:val="single"/>
        </w:rPr>
      </w:pPr>
      <w:r w:rsidRPr="00286A50">
        <w:rPr>
          <w:rFonts w:ascii="Bell MT" w:hAnsi="Bell MT"/>
          <w:b/>
          <w:bCs/>
          <w:color w:val="0D594F" w:themeColor="accent6" w:themeShade="80"/>
          <w:sz w:val="32"/>
          <w:szCs w:val="32"/>
          <w:u w:val="single"/>
        </w:rPr>
        <w:t>CODE:</w:t>
      </w:r>
    </w:p>
    <w:p w14:paraId="79FEB5AB" w14:textId="77777777" w:rsidR="009977C0" w:rsidRPr="009977C0" w:rsidRDefault="009977C0" w:rsidP="009977C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9977C0">
        <w:rPr>
          <w:rFonts w:ascii="Courier New" w:hAnsi="Courier New" w:cs="Courier New"/>
          <w:b/>
          <w:bCs/>
          <w:color w:val="auto"/>
        </w:rPr>
        <w:t>#include&lt;stdio.h&gt;</w:t>
      </w:r>
    </w:p>
    <w:p w14:paraId="3B8C587C" w14:textId="77777777" w:rsidR="009977C0" w:rsidRPr="009977C0" w:rsidRDefault="009977C0" w:rsidP="009977C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9977C0">
        <w:rPr>
          <w:rFonts w:ascii="Courier New" w:hAnsi="Courier New" w:cs="Courier New"/>
          <w:b/>
          <w:bCs/>
          <w:color w:val="auto"/>
        </w:rPr>
        <w:t>#include&lt;stdlib.h&gt;</w:t>
      </w:r>
    </w:p>
    <w:p w14:paraId="122B4E2A" w14:textId="77777777" w:rsidR="009977C0" w:rsidRPr="009977C0" w:rsidRDefault="009977C0" w:rsidP="009977C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9977C0">
        <w:rPr>
          <w:rFonts w:ascii="Courier New" w:hAnsi="Courier New" w:cs="Courier New"/>
          <w:b/>
          <w:bCs/>
          <w:color w:val="auto"/>
        </w:rPr>
        <w:t>#include&lt;unistd.h&gt;</w:t>
      </w:r>
    </w:p>
    <w:p w14:paraId="22624ED1" w14:textId="77777777" w:rsidR="009977C0" w:rsidRPr="009977C0" w:rsidRDefault="009977C0" w:rsidP="009977C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9977C0">
        <w:rPr>
          <w:rFonts w:ascii="Courier New" w:hAnsi="Courier New" w:cs="Courier New"/>
          <w:b/>
          <w:bCs/>
          <w:color w:val="auto"/>
        </w:rPr>
        <w:t>int main() {</w:t>
      </w:r>
    </w:p>
    <w:p w14:paraId="30766C30" w14:textId="77777777" w:rsidR="009977C0" w:rsidRPr="009977C0" w:rsidRDefault="009977C0" w:rsidP="009977C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9977C0">
        <w:rPr>
          <w:rFonts w:ascii="Courier New" w:hAnsi="Courier New" w:cs="Courier New"/>
          <w:b/>
          <w:bCs/>
          <w:color w:val="auto"/>
        </w:rPr>
        <w:t xml:space="preserve">        int pid;</w:t>
      </w:r>
    </w:p>
    <w:p w14:paraId="4A21331F" w14:textId="69A9C92A" w:rsidR="009977C0" w:rsidRPr="009977C0" w:rsidRDefault="009977C0" w:rsidP="009977C0">
      <w:pPr>
        <w:pStyle w:val="ContactInfo"/>
        <w:jc w:val="left"/>
        <w:rPr>
          <w:rFonts w:ascii="Courier New" w:hAnsi="Courier New" w:cs="Courier New"/>
          <w:b/>
          <w:bCs/>
          <w:color w:val="00B050"/>
        </w:rPr>
      </w:pPr>
      <w:r w:rsidRPr="009977C0">
        <w:rPr>
          <w:rFonts w:ascii="Courier New" w:hAnsi="Courier New" w:cs="Courier New"/>
          <w:b/>
          <w:bCs/>
          <w:color w:val="auto"/>
        </w:rPr>
        <w:t xml:space="preserve">        int fd[2];</w:t>
      </w:r>
      <w:r>
        <w:rPr>
          <w:rFonts w:ascii="Courier New" w:hAnsi="Courier New" w:cs="Courier New"/>
          <w:b/>
          <w:bCs/>
          <w:color w:val="auto"/>
        </w:rPr>
        <w:t xml:space="preserve"> </w:t>
      </w:r>
      <w:r w:rsidRPr="009977C0">
        <w:rPr>
          <w:rFonts w:ascii="Courier New" w:hAnsi="Courier New" w:cs="Courier New"/>
          <w:b/>
          <w:bCs/>
          <w:color w:val="00B050"/>
        </w:rPr>
        <w:t>//one for read end and one for write end</w:t>
      </w:r>
    </w:p>
    <w:p w14:paraId="76B30340" w14:textId="77777777" w:rsidR="009977C0" w:rsidRPr="009977C0" w:rsidRDefault="009977C0" w:rsidP="009977C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9977C0">
        <w:rPr>
          <w:rFonts w:ascii="Courier New" w:hAnsi="Courier New" w:cs="Courier New"/>
          <w:b/>
          <w:bCs/>
          <w:color w:val="auto"/>
        </w:rPr>
        <w:t xml:space="preserve">        pipe(fd);</w:t>
      </w:r>
    </w:p>
    <w:p w14:paraId="4C90AA08" w14:textId="77777777" w:rsidR="009977C0" w:rsidRPr="009977C0" w:rsidRDefault="009977C0" w:rsidP="009977C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9977C0">
        <w:rPr>
          <w:rFonts w:ascii="Courier New" w:hAnsi="Courier New" w:cs="Courier New"/>
          <w:b/>
          <w:bCs/>
          <w:color w:val="auto"/>
        </w:rPr>
        <w:t xml:space="preserve">        pid=fork();</w:t>
      </w:r>
    </w:p>
    <w:p w14:paraId="64D7D171" w14:textId="77777777" w:rsidR="009977C0" w:rsidRPr="009977C0" w:rsidRDefault="009977C0" w:rsidP="009977C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</w:p>
    <w:p w14:paraId="468AC267" w14:textId="77777777" w:rsidR="009977C0" w:rsidRPr="009977C0" w:rsidRDefault="009977C0" w:rsidP="009977C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9977C0">
        <w:rPr>
          <w:rFonts w:ascii="Courier New" w:hAnsi="Courier New" w:cs="Courier New"/>
          <w:b/>
          <w:bCs/>
          <w:color w:val="auto"/>
        </w:rPr>
        <w:tab/>
        <w:t>if( pid &lt; 0 ) {</w:t>
      </w:r>
    </w:p>
    <w:p w14:paraId="5450C7E7" w14:textId="77777777" w:rsidR="009977C0" w:rsidRPr="009977C0" w:rsidRDefault="009977C0" w:rsidP="009977C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9977C0">
        <w:rPr>
          <w:rFonts w:ascii="Courier New" w:hAnsi="Courier New" w:cs="Courier New"/>
          <w:b/>
          <w:bCs/>
          <w:color w:val="auto"/>
        </w:rPr>
        <w:tab/>
      </w:r>
      <w:r w:rsidRPr="009977C0">
        <w:rPr>
          <w:rFonts w:ascii="Courier New" w:hAnsi="Courier New" w:cs="Courier New"/>
          <w:b/>
          <w:bCs/>
          <w:color w:val="auto"/>
        </w:rPr>
        <w:tab/>
        <w:t>perror( "fork");</w:t>
      </w:r>
    </w:p>
    <w:p w14:paraId="3A11C4A2" w14:textId="77777777" w:rsidR="009977C0" w:rsidRPr="009977C0" w:rsidRDefault="009977C0" w:rsidP="009977C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9977C0">
        <w:rPr>
          <w:rFonts w:ascii="Courier New" w:hAnsi="Courier New" w:cs="Courier New"/>
          <w:b/>
          <w:bCs/>
          <w:color w:val="auto"/>
        </w:rPr>
        <w:tab/>
      </w:r>
      <w:r w:rsidRPr="009977C0">
        <w:rPr>
          <w:rFonts w:ascii="Courier New" w:hAnsi="Courier New" w:cs="Courier New"/>
          <w:b/>
          <w:bCs/>
          <w:color w:val="auto"/>
        </w:rPr>
        <w:tab/>
        <w:t>exit( -1 );</w:t>
      </w:r>
    </w:p>
    <w:p w14:paraId="56B13AEA" w14:textId="77777777" w:rsidR="009977C0" w:rsidRPr="009977C0" w:rsidRDefault="009977C0" w:rsidP="009977C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9977C0">
        <w:rPr>
          <w:rFonts w:ascii="Courier New" w:hAnsi="Courier New" w:cs="Courier New"/>
          <w:b/>
          <w:bCs/>
          <w:color w:val="auto"/>
        </w:rPr>
        <w:tab/>
        <w:t>}</w:t>
      </w:r>
    </w:p>
    <w:p w14:paraId="682E0875" w14:textId="77777777" w:rsidR="009977C0" w:rsidRPr="009977C0" w:rsidRDefault="009977C0" w:rsidP="009977C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</w:p>
    <w:p w14:paraId="49076E75" w14:textId="77777777" w:rsidR="009977C0" w:rsidRPr="009977C0" w:rsidRDefault="009977C0" w:rsidP="009977C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9977C0">
        <w:rPr>
          <w:rFonts w:ascii="Courier New" w:hAnsi="Courier New" w:cs="Courier New"/>
          <w:b/>
          <w:bCs/>
          <w:color w:val="auto"/>
        </w:rPr>
        <w:t xml:space="preserve">        if( pid==0) {</w:t>
      </w:r>
    </w:p>
    <w:p w14:paraId="3D25654E" w14:textId="77777777" w:rsidR="009977C0" w:rsidRPr="009977C0" w:rsidRDefault="009977C0" w:rsidP="009977C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</w:p>
    <w:p w14:paraId="5EAC4344" w14:textId="5EBAD570" w:rsidR="009977C0" w:rsidRPr="009977C0" w:rsidRDefault="009977C0" w:rsidP="009977C0">
      <w:pPr>
        <w:pStyle w:val="ContactInfo"/>
        <w:jc w:val="left"/>
        <w:rPr>
          <w:rFonts w:ascii="Courier New" w:hAnsi="Courier New" w:cs="Courier New"/>
          <w:b/>
          <w:bCs/>
          <w:color w:val="00B050"/>
        </w:rPr>
      </w:pPr>
      <w:r w:rsidRPr="009977C0">
        <w:rPr>
          <w:rFonts w:ascii="Courier New" w:hAnsi="Courier New" w:cs="Courier New"/>
          <w:b/>
          <w:bCs/>
          <w:color w:val="auto"/>
        </w:rPr>
        <w:t xml:space="preserve">                close(1);</w:t>
      </w:r>
      <w:r>
        <w:rPr>
          <w:rFonts w:ascii="Courier New" w:hAnsi="Courier New" w:cs="Courier New"/>
          <w:b/>
          <w:bCs/>
          <w:color w:val="auto"/>
        </w:rPr>
        <w:t xml:space="preserve"> </w:t>
      </w:r>
      <w:r w:rsidRPr="009977C0">
        <w:rPr>
          <w:rFonts w:ascii="Courier New" w:hAnsi="Courier New" w:cs="Courier New"/>
          <w:b/>
          <w:bCs/>
          <w:color w:val="00B050"/>
        </w:rPr>
        <w:t>//no need to write to stdout</w:t>
      </w:r>
    </w:p>
    <w:p w14:paraId="119D710E" w14:textId="77777777" w:rsidR="009977C0" w:rsidRPr="009977C0" w:rsidRDefault="009977C0" w:rsidP="009977C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9977C0">
        <w:rPr>
          <w:rFonts w:ascii="Courier New" w:hAnsi="Courier New" w:cs="Courier New"/>
          <w:b/>
          <w:bCs/>
          <w:color w:val="auto"/>
        </w:rPr>
        <w:t xml:space="preserve">                dup (fd[1]);</w:t>
      </w:r>
    </w:p>
    <w:p w14:paraId="6006E865" w14:textId="77777777" w:rsidR="009977C0" w:rsidRPr="009977C0" w:rsidRDefault="009977C0" w:rsidP="009977C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9977C0">
        <w:rPr>
          <w:rFonts w:ascii="Courier New" w:hAnsi="Courier New" w:cs="Courier New"/>
          <w:b/>
          <w:bCs/>
          <w:color w:val="auto"/>
        </w:rPr>
        <w:t xml:space="preserve">                close(fd[0]);</w:t>
      </w:r>
    </w:p>
    <w:p w14:paraId="040E6162" w14:textId="77777777" w:rsidR="009977C0" w:rsidRPr="009977C0" w:rsidRDefault="009977C0" w:rsidP="009977C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9977C0">
        <w:rPr>
          <w:rFonts w:ascii="Courier New" w:hAnsi="Courier New" w:cs="Courier New"/>
          <w:b/>
          <w:bCs/>
          <w:color w:val="auto"/>
        </w:rPr>
        <w:t xml:space="preserve">                close(fd[1]);</w:t>
      </w:r>
    </w:p>
    <w:p w14:paraId="36BA954A" w14:textId="77777777" w:rsidR="009977C0" w:rsidRPr="009977C0" w:rsidRDefault="009977C0" w:rsidP="009977C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9977C0">
        <w:rPr>
          <w:rFonts w:ascii="Courier New" w:hAnsi="Courier New" w:cs="Courier New"/>
          <w:b/>
          <w:bCs/>
          <w:color w:val="auto"/>
        </w:rPr>
        <w:t xml:space="preserve">                execl("/usr/bin/ls","ls", "-l",NULL);</w:t>
      </w:r>
    </w:p>
    <w:p w14:paraId="2EFE0390" w14:textId="77777777" w:rsidR="009977C0" w:rsidRPr="009977C0" w:rsidRDefault="009977C0" w:rsidP="009977C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</w:p>
    <w:p w14:paraId="61DB7052" w14:textId="77777777" w:rsidR="009977C0" w:rsidRPr="009977C0" w:rsidRDefault="009977C0" w:rsidP="009977C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9977C0">
        <w:rPr>
          <w:rFonts w:ascii="Courier New" w:hAnsi="Courier New" w:cs="Courier New"/>
          <w:b/>
          <w:bCs/>
          <w:color w:val="auto"/>
        </w:rPr>
        <w:t xml:space="preserve">        }</w:t>
      </w:r>
    </w:p>
    <w:p w14:paraId="3A70DECB" w14:textId="77777777" w:rsidR="009977C0" w:rsidRPr="009977C0" w:rsidRDefault="009977C0" w:rsidP="009977C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9977C0">
        <w:rPr>
          <w:rFonts w:ascii="Courier New" w:hAnsi="Courier New" w:cs="Courier New"/>
          <w:b/>
          <w:bCs/>
          <w:color w:val="auto"/>
        </w:rPr>
        <w:t xml:space="preserve">        else {</w:t>
      </w:r>
    </w:p>
    <w:p w14:paraId="171FE5E5" w14:textId="409B20F9" w:rsidR="009977C0" w:rsidRPr="009977C0" w:rsidRDefault="009977C0" w:rsidP="009977C0">
      <w:pPr>
        <w:pStyle w:val="ContactInfo"/>
        <w:jc w:val="left"/>
        <w:rPr>
          <w:rFonts w:ascii="Courier New" w:hAnsi="Courier New" w:cs="Courier New"/>
          <w:b/>
          <w:bCs/>
          <w:color w:val="00B050"/>
        </w:rPr>
      </w:pPr>
      <w:r w:rsidRPr="009977C0">
        <w:rPr>
          <w:rFonts w:ascii="Courier New" w:hAnsi="Courier New" w:cs="Courier New"/>
          <w:b/>
          <w:bCs/>
          <w:color w:val="auto"/>
        </w:rPr>
        <w:t xml:space="preserve">                close(0);</w:t>
      </w:r>
      <w:r>
        <w:rPr>
          <w:rFonts w:ascii="Courier New" w:hAnsi="Courier New" w:cs="Courier New"/>
          <w:b/>
          <w:bCs/>
          <w:color w:val="auto"/>
        </w:rPr>
        <w:t xml:space="preserve"> </w:t>
      </w:r>
      <w:r w:rsidRPr="009977C0">
        <w:rPr>
          <w:rFonts w:ascii="Courier New" w:hAnsi="Courier New" w:cs="Courier New"/>
          <w:b/>
          <w:bCs/>
          <w:color w:val="00B050"/>
        </w:rPr>
        <w:t>//no need to read from stdin</w:t>
      </w:r>
    </w:p>
    <w:p w14:paraId="3DC334FE" w14:textId="77777777" w:rsidR="009977C0" w:rsidRPr="009977C0" w:rsidRDefault="009977C0" w:rsidP="009977C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9977C0">
        <w:rPr>
          <w:rFonts w:ascii="Courier New" w:hAnsi="Courier New" w:cs="Courier New"/>
          <w:b/>
          <w:bCs/>
          <w:color w:val="auto"/>
        </w:rPr>
        <w:t xml:space="preserve">                dup (fd[0]);</w:t>
      </w:r>
    </w:p>
    <w:p w14:paraId="04D4D3F6" w14:textId="77777777" w:rsidR="009977C0" w:rsidRPr="009977C0" w:rsidRDefault="009977C0" w:rsidP="009977C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9977C0">
        <w:rPr>
          <w:rFonts w:ascii="Courier New" w:hAnsi="Courier New" w:cs="Courier New"/>
          <w:b/>
          <w:bCs/>
          <w:color w:val="auto"/>
        </w:rPr>
        <w:t xml:space="preserve">                close(fd[0]);</w:t>
      </w:r>
    </w:p>
    <w:p w14:paraId="73D4361E" w14:textId="77777777" w:rsidR="009977C0" w:rsidRPr="009977C0" w:rsidRDefault="009977C0" w:rsidP="009977C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9977C0">
        <w:rPr>
          <w:rFonts w:ascii="Courier New" w:hAnsi="Courier New" w:cs="Courier New"/>
          <w:b/>
          <w:bCs/>
          <w:color w:val="auto"/>
        </w:rPr>
        <w:t xml:space="preserve">                close(fd[1]);</w:t>
      </w:r>
    </w:p>
    <w:p w14:paraId="2F2D0E1E" w14:textId="77777777" w:rsidR="009977C0" w:rsidRPr="009977C0" w:rsidRDefault="009977C0" w:rsidP="009977C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9977C0">
        <w:rPr>
          <w:rFonts w:ascii="Courier New" w:hAnsi="Courier New" w:cs="Courier New"/>
          <w:b/>
          <w:bCs/>
          <w:color w:val="auto"/>
        </w:rPr>
        <w:t xml:space="preserve">                execl("/usr/bin/grep","grep", ".c$" ,NULL);</w:t>
      </w:r>
    </w:p>
    <w:p w14:paraId="6E835A0E" w14:textId="77777777" w:rsidR="009977C0" w:rsidRPr="009977C0" w:rsidRDefault="009977C0" w:rsidP="009977C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9977C0">
        <w:rPr>
          <w:rFonts w:ascii="Courier New" w:hAnsi="Courier New" w:cs="Courier New"/>
          <w:b/>
          <w:bCs/>
          <w:color w:val="auto"/>
        </w:rPr>
        <w:t xml:space="preserve">        }</w:t>
      </w:r>
    </w:p>
    <w:p w14:paraId="4022BE07" w14:textId="77777777" w:rsidR="009977C0" w:rsidRPr="009977C0" w:rsidRDefault="009977C0" w:rsidP="009977C0">
      <w:pPr>
        <w:pStyle w:val="ContactInfo"/>
        <w:jc w:val="left"/>
        <w:rPr>
          <w:rFonts w:ascii="Courier New" w:hAnsi="Courier New" w:cs="Courier New"/>
          <w:b/>
          <w:bCs/>
          <w:color w:val="auto"/>
        </w:rPr>
      </w:pPr>
      <w:r w:rsidRPr="009977C0">
        <w:rPr>
          <w:rFonts w:ascii="Courier New" w:hAnsi="Courier New" w:cs="Courier New"/>
          <w:b/>
          <w:bCs/>
          <w:color w:val="auto"/>
        </w:rPr>
        <w:t>}</w:t>
      </w:r>
    </w:p>
    <w:p w14:paraId="76B70767" w14:textId="580949BB" w:rsidR="009977C0" w:rsidRDefault="009977C0" w:rsidP="003F16E0">
      <w:pPr>
        <w:pStyle w:val="ContactInfo"/>
        <w:jc w:val="left"/>
        <w:rPr>
          <w:rFonts w:ascii="Bell MT" w:hAnsi="Bell MT"/>
          <w:b/>
          <w:bCs/>
          <w:color w:val="0D594F" w:themeColor="accent6" w:themeShade="80"/>
          <w:sz w:val="32"/>
          <w:szCs w:val="32"/>
        </w:rPr>
      </w:pPr>
    </w:p>
    <w:p w14:paraId="775E6359" w14:textId="102CBB37" w:rsidR="00286A50" w:rsidRPr="001A1008" w:rsidRDefault="00286A50" w:rsidP="003F16E0">
      <w:pPr>
        <w:pStyle w:val="ContactInfo"/>
        <w:jc w:val="left"/>
        <w:rPr>
          <w:rFonts w:ascii="Bell MT" w:hAnsi="Bell MT"/>
          <w:b/>
          <w:bCs/>
          <w:color w:val="0D594F" w:themeColor="accent6" w:themeShade="80"/>
          <w:sz w:val="32"/>
          <w:szCs w:val="32"/>
        </w:rPr>
      </w:pPr>
      <w:r w:rsidRPr="00286A50">
        <w:rPr>
          <w:rFonts w:ascii="Bell MT" w:hAnsi="Bell MT"/>
          <w:b/>
          <w:bCs/>
          <w:noProof/>
          <w:color w:val="0D594F" w:themeColor="accent6" w:themeShade="80"/>
          <w:sz w:val="32"/>
          <w:szCs w:val="32"/>
        </w:rPr>
        <w:drawing>
          <wp:inline distT="0" distB="0" distL="0" distR="0" wp14:anchorId="1F16ECB3" wp14:editId="5106C543">
            <wp:extent cx="6407150" cy="143340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92622" cy="1452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6A50" w:rsidRPr="001A1008" w:rsidSect="003F16E0">
      <w:footerReference w:type="default" r:id="rId19"/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C882194" w14:textId="77777777" w:rsidR="005750D7" w:rsidRDefault="005750D7" w:rsidP="00C6554A">
      <w:pPr>
        <w:spacing w:before="0" w:after="0" w:line="240" w:lineRule="auto"/>
      </w:pPr>
      <w:r>
        <w:separator/>
      </w:r>
    </w:p>
  </w:endnote>
  <w:endnote w:type="continuationSeparator" w:id="0">
    <w:p w14:paraId="6FA805AB" w14:textId="77777777" w:rsidR="005750D7" w:rsidRDefault="005750D7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ell MT">
    <w:altName w:val="Bell MT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53186E" w14:textId="77777777" w:rsidR="002163EE" w:rsidRDefault="00ED7C44">
    <w:pPr>
      <w:pStyle w:val="Footer"/>
    </w:pPr>
    <w:r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 w:rsidR="002B429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0EF7EE" w14:textId="77777777" w:rsidR="005750D7" w:rsidRDefault="005750D7" w:rsidP="00C6554A">
      <w:pPr>
        <w:spacing w:before="0" w:after="0" w:line="240" w:lineRule="auto"/>
      </w:pPr>
      <w:r>
        <w:separator/>
      </w:r>
    </w:p>
  </w:footnote>
  <w:footnote w:type="continuationSeparator" w:id="0">
    <w:p w14:paraId="51698F58" w14:textId="77777777" w:rsidR="005750D7" w:rsidRDefault="005750D7" w:rsidP="00C655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AA6FCB4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D483622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8"/>
  </w:num>
  <w:num w:numId="3">
    <w:abstractNumId w:val="8"/>
  </w:num>
  <w:num w:numId="4">
    <w:abstractNumId w:val="9"/>
  </w:num>
  <w:num w:numId="5">
    <w:abstractNumId w:val="12"/>
  </w:num>
  <w:num w:numId="6">
    <w:abstractNumId w:val="10"/>
  </w:num>
  <w:num w:numId="7">
    <w:abstractNumId w:val="11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K0NDYytDAxMbGwtLBQ0lEKTi0uzszPAykwrgUAEnV85SwAAAA="/>
  </w:docVars>
  <w:rsids>
    <w:rsidRoot w:val="003F16E0"/>
    <w:rsid w:val="000069ED"/>
    <w:rsid w:val="00026FAE"/>
    <w:rsid w:val="0004048C"/>
    <w:rsid w:val="0005035C"/>
    <w:rsid w:val="000942D7"/>
    <w:rsid w:val="000C7D67"/>
    <w:rsid w:val="001203EB"/>
    <w:rsid w:val="001261BB"/>
    <w:rsid w:val="001274FF"/>
    <w:rsid w:val="001853F0"/>
    <w:rsid w:val="0019249D"/>
    <w:rsid w:val="001A1008"/>
    <w:rsid w:val="001A5BA6"/>
    <w:rsid w:val="001C37D0"/>
    <w:rsid w:val="002170CB"/>
    <w:rsid w:val="00222A15"/>
    <w:rsid w:val="002240A5"/>
    <w:rsid w:val="00237C2D"/>
    <w:rsid w:val="002450CF"/>
    <w:rsid w:val="002554CD"/>
    <w:rsid w:val="00272E03"/>
    <w:rsid w:val="00286A50"/>
    <w:rsid w:val="00293B83"/>
    <w:rsid w:val="002B4294"/>
    <w:rsid w:val="002D1431"/>
    <w:rsid w:val="002F46D9"/>
    <w:rsid w:val="00333A38"/>
    <w:rsid w:val="00333D0D"/>
    <w:rsid w:val="00334642"/>
    <w:rsid w:val="003357AD"/>
    <w:rsid w:val="003416D7"/>
    <w:rsid w:val="00343A2B"/>
    <w:rsid w:val="00353036"/>
    <w:rsid w:val="00387650"/>
    <w:rsid w:val="00397CF3"/>
    <w:rsid w:val="003F0B70"/>
    <w:rsid w:val="003F16E0"/>
    <w:rsid w:val="0041395B"/>
    <w:rsid w:val="004B4CD4"/>
    <w:rsid w:val="004C049F"/>
    <w:rsid w:val="004C64BF"/>
    <w:rsid w:val="004D3C2F"/>
    <w:rsid w:val="004D47BA"/>
    <w:rsid w:val="005000E2"/>
    <w:rsid w:val="00526865"/>
    <w:rsid w:val="00544D64"/>
    <w:rsid w:val="00560134"/>
    <w:rsid w:val="005750D7"/>
    <w:rsid w:val="005A4853"/>
    <w:rsid w:val="005B65A6"/>
    <w:rsid w:val="00616B0F"/>
    <w:rsid w:val="00647944"/>
    <w:rsid w:val="00670900"/>
    <w:rsid w:val="0068317B"/>
    <w:rsid w:val="006A3CE7"/>
    <w:rsid w:val="00706C1E"/>
    <w:rsid w:val="0073770D"/>
    <w:rsid w:val="007E6549"/>
    <w:rsid w:val="007E7335"/>
    <w:rsid w:val="00806BDF"/>
    <w:rsid w:val="00840D20"/>
    <w:rsid w:val="00862404"/>
    <w:rsid w:val="008732B9"/>
    <w:rsid w:val="00883CC4"/>
    <w:rsid w:val="00893578"/>
    <w:rsid w:val="008971C7"/>
    <w:rsid w:val="008E4760"/>
    <w:rsid w:val="008F2E41"/>
    <w:rsid w:val="00906981"/>
    <w:rsid w:val="0091001C"/>
    <w:rsid w:val="00980115"/>
    <w:rsid w:val="009977C0"/>
    <w:rsid w:val="00A47259"/>
    <w:rsid w:val="00A5516B"/>
    <w:rsid w:val="00A76375"/>
    <w:rsid w:val="00AB669B"/>
    <w:rsid w:val="00AC6934"/>
    <w:rsid w:val="00AE1FFE"/>
    <w:rsid w:val="00B00708"/>
    <w:rsid w:val="00B251A7"/>
    <w:rsid w:val="00BA0343"/>
    <w:rsid w:val="00BF4D4E"/>
    <w:rsid w:val="00C27294"/>
    <w:rsid w:val="00C47D3A"/>
    <w:rsid w:val="00C56538"/>
    <w:rsid w:val="00C565B1"/>
    <w:rsid w:val="00C6554A"/>
    <w:rsid w:val="00C86FCB"/>
    <w:rsid w:val="00C90870"/>
    <w:rsid w:val="00CC77F1"/>
    <w:rsid w:val="00CF56FB"/>
    <w:rsid w:val="00D05304"/>
    <w:rsid w:val="00D633BF"/>
    <w:rsid w:val="00D86023"/>
    <w:rsid w:val="00DB0AD4"/>
    <w:rsid w:val="00DF3FF4"/>
    <w:rsid w:val="00E011EC"/>
    <w:rsid w:val="00E17D55"/>
    <w:rsid w:val="00EB5055"/>
    <w:rsid w:val="00ED7C44"/>
    <w:rsid w:val="00EE44C6"/>
    <w:rsid w:val="00EF4A1F"/>
    <w:rsid w:val="00F638E8"/>
    <w:rsid w:val="00F80530"/>
    <w:rsid w:val="00FD7736"/>
    <w:rsid w:val="00FE3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D5B3EC"/>
  <w15:chartTrackingRefBased/>
  <w15:docId w15:val="{D0C32293-BD01-4045-9F3B-BDF2DBE31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D0D"/>
  </w:style>
  <w:style w:type="paragraph" w:styleId="Heading1">
    <w:name w:val="heading 1"/>
    <w:basedOn w:val="Normal"/>
    <w:next w:val="Normal"/>
    <w:link w:val="Heading1Char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customStyle="1" w:styleId="ContactInfo">
    <w:name w:val="Contact Info"/>
    <w:basedOn w:val="Normal"/>
    <w:uiPriority w:val="4"/>
    <w:qFormat/>
    <w:rsid w:val="00C6554A"/>
    <w:pPr>
      <w:spacing w:before="0" w:after="0"/>
      <w:jc w:val="center"/>
    </w:pPr>
  </w:style>
  <w:style w:type="paragraph" w:styleId="ListBullet">
    <w:name w:val="List Bullet"/>
    <w:basedOn w:val="Normal"/>
    <w:uiPriority w:val="10"/>
    <w:unhideWhenUsed/>
    <w:qFormat/>
    <w:rsid w:val="00C6554A"/>
    <w:pPr>
      <w:numPr>
        <w:numId w:val="4"/>
      </w:numPr>
    </w:pPr>
  </w:style>
  <w:style w:type="paragraph" w:styleId="Title">
    <w:name w:val="Title"/>
    <w:basedOn w:val="Normal"/>
    <w:link w:val="TitleCh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ubtitle">
    <w:name w:val="Subtitle"/>
    <w:basedOn w:val="Normal"/>
    <w:link w:val="SubtitleCh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itleChar">
    <w:name w:val="Subtitle Char"/>
    <w:basedOn w:val="DefaultParagraphFont"/>
    <w:link w:val="Subtitle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Footer">
    <w:name w:val="footer"/>
    <w:basedOn w:val="Normal"/>
    <w:link w:val="FooterCh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FooterChar">
    <w:name w:val="Footer Char"/>
    <w:basedOn w:val="DefaultParagraphFont"/>
    <w:link w:val="Footer"/>
    <w:uiPriority w:val="99"/>
    <w:rsid w:val="00C6554A"/>
    <w:rPr>
      <w:caps/>
    </w:rPr>
  </w:style>
  <w:style w:type="paragraph" w:customStyle="1" w:styleId="Photo">
    <w:name w:val="Photo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Header">
    <w:name w:val="header"/>
    <w:basedOn w:val="Normal"/>
    <w:link w:val="HeaderChar"/>
    <w:uiPriority w:val="99"/>
    <w:unhideWhenUsed/>
    <w:rsid w:val="00C6554A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Number">
    <w:name w:val="List Number"/>
    <w:basedOn w:val="Normal"/>
    <w:uiPriority w:val="11"/>
    <w:unhideWhenUsed/>
    <w:qFormat/>
    <w:rsid w:val="00C6554A"/>
    <w:pPr>
      <w:numPr>
        <w:numId w:val="3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554A"/>
    <w:rPr>
      <w:i/>
      <w:iCs/>
      <w:color w:val="007789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54A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554A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554A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655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55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55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554A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554A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554A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554A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54A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6554A"/>
    <w:rPr>
      <w:color w:val="835D00" w:themeColor="accent3" w:themeShade="80"/>
      <w:u w:val="single"/>
    </w:rPr>
  </w:style>
  <w:style w:type="paragraph" w:styleId="MacroText">
    <w:name w:val="macro"/>
    <w:link w:val="MacroTextCh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554A"/>
    <w:rPr>
      <w:rFonts w:ascii="Consolas" w:hAnsi="Consolas"/>
      <w:szCs w:val="20"/>
    </w:rPr>
  </w:style>
  <w:style w:type="character" w:styleId="PlaceholderText">
    <w:name w:val="Placeholder Text"/>
    <w:basedOn w:val="DefaultParagraphFont"/>
    <w:uiPriority w:val="99"/>
    <w:semiHidden/>
    <w:rsid w:val="00C6554A"/>
    <w:rPr>
      <w:color w:val="595959" w:themeColor="text1" w:themeTint="A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554A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dd%206\AppData\Roaming\Microsoft\Templates\Student%20report%20with%20photo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B694B4-5C77-4FBD-9325-762B5BE6D7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Student report with photo.dotx</Template>
  <TotalTime>126</TotalTime>
  <Pages>15</Pages>
  <Words>2196</Words>
  <Characters>12519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 6</dc:creator>
  <cp:keywords/>
  <dc:description/>
  <cp:lastModifiedBy>Siddhartha Purwar</cp:lastModifiedBy>
  <cp:revision>93</cp:revision>
  <dcterms:created xsi:type="dcterms:W3CDTF">2021-04-06T14:33:00Z</dcterms:created>
  <dcterms:modified xsi:type="dcterms:W3CDTF">2021-04-06T17:44:00Z</dcterms:modified>
</cp:coreProperties>
</file>